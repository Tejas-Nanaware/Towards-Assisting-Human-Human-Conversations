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363D47D0" w:rsidR="00367515" w:rsidRDefault="00A66EE4">
      <w:pPr>
        <w:spacing w:line="240" w:lineRule="auto"/>
        <w:ind w:firstLine="0"/>
        <w:jc w:val="center"/>
        <w:rPr>
          <w:szCs w:val="12"/>
          <w:lang w:val="fr-FR"/>
        </w:rPr>
      </w:pPr>
      <w:r>
        <w:t>0</w:t>
      </w:r>
      <w:r w:rsidR="00647907">
        <w:t>5</w:t>
      </w:r>
      <w:r>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076DCBE3" w:rsidR="00367515" w:rsidRDefault="00A66EE4">
      <w:pPr>
        <w:ind w:firstLine="720"/>
        <w:jc w:val="both"/>
      </w:pPr>
      <w:r>
        <w:t xml:space="preserve">I would like to thank Illinois Institute of Technology to provide me with this wonderful opportunity to perform my </w:t>
      </w:r>
      <w:proofErr w:type="spellStart"/>
      <w:proofErr w:type="gramStart"/>
      <w:r>
        <w:t>Masters</w:t>
      </w:r>
      <w:proofErr w:type="spellEnd"/>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 and friends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248E6B3A" w:rsidR="00367515" w:rsidRDefault="00367515">
      <w:pPr>
        <w:tabs>
          <w:tab w:val="left" w:leader="dot" w:pos="360"/>
          <w:tab w:val="left" w:pos="720"/>
          <w:tab w:val="right" w:leader="dot" w:pos="8100"/>
          <w:tab w:val="right" w:pos="8640"/>
        </w:tabs>
        <w:ind w:firstLine="0"/>
      </w:pPr>
      <w:r>
        <w:rPr>
          <w:caps/>
        </w:rPr>
        <w:t>Acknowledgement</w:t>
      </w:r>
      <w:r>
        <w:tab/>
      </w:r>
      <w:r>
        <w:tab/>
        <w:t>iii</w:t>
      </w:r>
    </w:p>
    <w:p w14:paraId="2DB6DAE6" w14:textId="7BB64193" w:rsidR="00367515" w:rsidRDefault="00367515">
      <w:pPr>
        <w:tabs>
          <w:tab w:val="left" w:leader="dot" w:pos="360"/>
          <w:tab w:val="left" w:pos="720"/>
          <w:tab w:val="right" w:leader="dot" w:pos="8107"/>
          <w:tab w:val="right" w:pos="8640"/>
        </w:tabs>
        <w:ind w:firstLine="0"/>
      </w:pPr>
      <w:r>
        <w:rPr>
          <w:caps/>
        </w:rPr>
        <w:t>list of tables</w:t>
      </w:r>
      <w:r>
        <w:tab/>
      </w:r>
      <w:r>
        <w:tab/>
        <w:t>vi</w:t>
      </w:r>
    </w:p>
    <w:p w14:paraId="5AF86DD0" w14:textId="3417CE90" w:rsidR="00367515" w:rsidRDefault="00367515">
      <w:pPr>
        <w:tabs>
          <w:tab w:val="left" w:leader="dot" w:pos="360"/>
          <w:tab w:val="left" w:pos="720"/>
          <w:tab w:val="right" w:leader="dot" w:pos="8107"/>
          <w:tab w:val="right" w:pos="8640"/>
        </w:tabs>
        <w:ind w:firstLine="0"/>
      </w:pPr>
      <w:r>
        <w:rPr>
          <w:caps/>
        </w:rPr>
        <w:t>list of figures</w:t>
      </w:r>
      <w:r>
        <w:tab/>
      </w:r>
      <w:r>
        <w:tab/>
        <w:t>vii</w:t>
      </w:r>
    </w:p>
    <w:p w14:paraId="2E1927AA" w14:textId="57E0940F" w:rsidR="00367515" w:rsidRDefault="00367515">
      <w:pPr>
        <w:tabs>
          <w:tab w:val="left" w:leader="dot" w:pos="360"/>
          <w:tab w:val="left" w:pos="720"/>
          <w:tab w:val="right" w:leader="dot" w:pos="8107"/>
          <w:tab w:val="right" w:pos="8640"/>
        </w:tabs>
        <w:ind w:firstLine="0"/>
      </w:pPr>
      <w:r>
        <w:rPr>
          <w:caps/>
        </w:rPr>
        <w:t>ABSTRACT</w:t>
      </w:r>
      <w:r>
        <w:tab/>
      </w:r>
      <w:r>
        <w:tab/>
      </w:r>
      <w:r w:rsidR="00366C48">
        <w:t>viii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4CACB7AD" w:rsidR="00367515" w:rsidRDefault="00367515" w:rsidP="00647907">
      <w:pPr>
        <w:keepNext/>
        <w:numPr>
          <w:ilvl w:val="0"/>
          <w:numId w:val="2"/>
        </w:numPr>
        <w:tabs>
          <w:tab w:val="left" w:leader="dot" w:pos="360"/>
          <w:tab w:val="left" w:pos="720"/>
          <w:tab w:val="right" w:leader="dot" w:pos="8640"/>
        </w:tabs>
      </w:pPr>
      <w:r>
        <w:t>INTRODUCTION</w:t>
      </w:r>
      <w:r>
        <w:tab/>
      </w:r>
      <w:r w:rsidR="00366C48">
        <w:t>1</w:t>
      </w:r>
    </w:p>
    <w:p w14:paraId="16868075" w14:textId="5155CC91" w:rsidR="00367515" w:rsidRDefault="00367515" w:rsidP="00647907">
      <w:pPr>
        <w:keepNext/>
        <w:tabs>
          <w:tab w:val="left" w:leader="dot" w:pos="360"/>
          <w:tab w:val="left" w:pos="720"/>
          <w:tab w:val="left" w:pos="2043"/>
          <w:tab w:val="left" w:pos="2160"/>
          <w:tab w:val="right" w:leader="dot" w:pos="8640"/>
        </w:tabs>
        <w:spacing w:line="240" w:lineRule="auto"/>
        <w:ind w:firstLine="1620"/>
      </w:pPr>
      <w:r>
        <w:t>1.1</w:t>
      </w:r>
      <w:r>
        <w:tab/>
      </w:r>
      <w:r w:rsidR="00366C48">
        <w:t>Problem Statement</w:t>
      </w:r>
      <w:r>
        <w:tab/>
      </w:r>
      <w:r w:rsidR="00366C48">
        <w:t>1</w:t>
      </w:r>
    </w:p>
    <w:p w14:paraId="40FAC0A0" w14:textId="1FEA4685" w:rsidR="00367515" w:rsidRDefault="00367515" w:rsidP="00647907">
      <w:pPr>
        <w:tabs>
          <w:tab w:val="left" w:leader="dot" w:pos="360"/>
          <w:tab w:val="left" w:pos="720"/>
          <w:tab w:val="left" w:pos="2043"/>
          <w:tab w:val="left" w:pos="2160"/>
          <w:tab w:val="right" w:leader="dot" w:pos="8640"/>
        </w:tabs>
        <w:ind w:firstLine="1620"/>
      </w:pPr>
      <w:r>
        <w:t>1.2</w:t>
      </w:r>
      <w:r>
        <w:tab/>
      </w:r>
      <w:r w:rsidR="00366C48">
        <w:t>Overview of Proposed Approach</w:t>
      </w:r>
      <w:r>
        <w:tab/>
      </w:r>
      <w:r w:rsidR="00366C48">
        <w:t>1</w:t>
      </w:r>
    </w:p>
    <w:p w14:paraId="53CD192B" w14:textId="0B5408CD" w:rsidR="00367515" w:rsidRDefault="00366C48" w:rsidP="00647907">
      <w:pPr>
        <w:keepNext/>
        <w:numPr>
          <w:ilvl w:val="0"/>
          <w:numId w:val="2"/>
        </w:numPr>
        <w:tabs>
          <w:tab w:val="left" w:leader="dot" w:pos="360"/>
          <w:tab w:val="left" w:pos="720"/>
          <w:tab w:val="right" w:leader="dot" w:pos="8640"/>
        </w:tabs>
      </w:pPr>
      <w:r>
        <w:rPr>
          <w:caps/>
        </w:rPr>
        <w:t>Related work</w:t>
      </w:r>
      <w:r w:rsidR="00367515">
        <w:tab/>
      </w:r>
      <w:r>
        <w:t>3</w:t>
      </w:r>
    </w:p>
    <w:p w14:paraId="7E4B6C25" w14:textId="6E3A3E03" w:rsidR="00367515" w:rsidRDefault="00367515" w:rsidP="00647907">
      <w:pPr>
        <w:keepNext/>
        <w:tabs>
          <w:tab w:val="left" w:leader="dot" w:pos="360"/>
          <w:tab w:val="left" w:pos="720"/>
          <w:tab w:val="left" w:pos="2043"/>
          <w:tab w:val="left" w:pos="2160"/>
          <w:tab w:val="right" w:leader="dot" w:pos="8640"/>
        </w:tabs>
        <w:spacing w:line="240" w:lineRule="auto"/>
        <w:ind w:firstLine="1620"/>
      </w:pPr>
      <w:r>
        <w:t>2.1</w:t>
      </w:r>
      <w:r>
        <w:tab/>
      </w:r>
      <w:r w:rsidR="00366C48">
        <w:t>Open Domain Chatbots</w:t>
      </w:r>
      <w:r>
        <w:tab/>
      </w:r>
      <w:r w:rsidR="00366C48">
        <w:t>3</w:t>
      </w:r>
    </w:p>
    <w:p w14:paraId="2E80CC5E" w14:textId="21AB47C1" w:rsidR="00367515" w:rsidRDefault="00367515" w:rsidP="00647907">
      <w:pPr>
        <w:tabs>
          <w:tab w:val="left" w:leader="dot" w:pos="360"/>
          <w:tab w:val="left" w:pos="720"/>
          <w:tab w:val="left" w:pos="2043"/>
          <w:tab w:val="left" w:pos="2160"/>
          <w:tab w:val="right" w:leader="dot" w:pos="8640"/>
        </w:tabs>
        <w:ind w:firstLine="1620"/>
      </w:pPr>
      <w:r>
        <w:t>2.2</w:t>
      </w:r>
      <w:r>
        <w:tab/>
      </w:r>
      <w:r w:rsidR="00366C48">
        <w:t>Conversational Assistants</w:t>
      </w:r>
      <w:r>
        <w:tab/>
      </w:r>
      <w:r w:rsidR="00366C48">
        <w:t>6</w:t>
      </w:r>
    </w:p>
    <w:p w14:paraId="3CCAED47" w14:textId="0A202CBC" w:rsidR="00367515" w:rsidRDefault="00366C48" w:rsidP="00647907">
      <w:pPr>
        <w:keepNext/>
        <w:numPr>
          <w:ilvl w:val="0"/>
          <w:numId w:val="2"/>
        </w:numPr>
        <w:tabs>
          <w:tab w:val="left" w:leader="dot" w:pos="360"/>
          <w:tab w:val="left" w:pos="720"/>
          <w:tab w:val="right" w:leader="dot" w:pos="8640"/>
        </w:tabs>
      </w:pPr>
      <w:r w:rsidRPr="00366C48">
        <w:rPr>
          <w:caps/>
        </w:rPr>
        <w:t>proposed solution</w:t>
      </w:r>
      <w:r w:rsidR="00367515">
        <w:tab/>
      </w:r>
      <w:r>
        <w:t>9</w:t>
      </w:r>
    </w:p>
    <w:p w14:paraId="4FFD9A61" w14:textId="1EE71CB6" w:rsidR="00367515" w:rsidRDefault="00367515" w:rsidP="00647907">
      <w:pPr>
        <w:keepNext/>
        <w:tabs>
          <w:tab w:val="left" w:leader="dot" w:pos="360"/>
          <w:tab w:val="left" w:pos="720"/>
          <w:tab w:val="left" w:pos="2043"/>
          <w:tab w:val="left" w:pos="2160"/>
          <w:tab w:val="right" w:leader="do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tab/>
      </w:r>
      <w:r w:rsidR="00182BD3">
        <w:t>11</w:t>
      </w:r>
    </w:p>
    <w:p w14:paraId="4F18500E" w14:textId="11B39243" w:rsidR="00367515" w:rsidRDefault="00367515" w:rsidP="00647907">
      <w:pPr>
        <w:keepNext/>
        <w:tabs>
          <w:tab w:val="left" w:leader="dot" w:pos="360"/>
          <w:tab w:val="left" w:pos="720"/>
          <w:tab w:val="left" w:pos="2043"/>
          <w:tab w:val="left" w:pos="2160"/>
          <w:tab w:val="right" w:leader="dot" w:pos="8640"/>
        </w:tabs>
        <w:spacing w:line="240" w:lineRule="auto"/>
        <w:ind w:firstLine="1620"/>
      </w:pPr>
      <w:r>
        <w:t>3.2</w:t>
      </w:r>
      <w:r>
        <w:tab/>
      </w:r>
      <w:r w:rsidR="00182BD3" w:rsidRPr="00182BD3">
        <w:t>Chatbot Interaction Framework</w:t>
      </w:r>
      <w:r>
        <w:tab/>
      </w:r>
      <w:r w:rsidR="00182BD3">
        <w:t>15</w:t>
      </w:r>
    </w:p>
    <w:p w14:paraId="72C41A99" w14:textId="6EA85425" w:rsidR="00367515" w:rsidRDefault="00367515" w:rsidP="00647907">
      <w:pPr>
        <w:keepNext/>
        <w:tabs>
          <w:tab w:val="left" w:leader="dot" w:pos="360"/>
          <w:tab w:val="left" w:pos="720"/>
          <w:tab w:val="left" w:pos="2043"/>
          <w:tab w:val="left" w:pos="2160"/>
          <w:tab w:val="right" w:leader="dot" w:pos="8640"/>
        </w:tabs>
        <w:spacing w:line="240" w:lineRule="auto"/>
        <w:ind w:firstLine="1620"/>
      </w:pPr>
      <w:r>
        <w:t>3.3</w:t>
      </w:r>
      <w:r>
        <w:tab/>
      </w:r>
      <w:r w:rsidR="00182BD3" w:rsidRPr="00182BD3">
        <w:t>Data Gathering and Data Privacy</w:t>
      </w:r>
      <w:r>
        <w:tab/>
      </w:r>
      <w:r w:rsidR="00182BD3">
        <w:t>19</w:t>
      </w:r>
    </w:p>
    <w:p w14:paraId="4AB10022" w14:textId="7AF5A48A" w:rsidR="00182BD3" w:rsidRDefault="00182BD3" w:rsidP="00647907">
      <w:pPr>
        <w:tabs>
          <w:tab w:val="left" w:leader="dot" w:pos="360"/>
          <w:tab w:val="left" w:pos="720"/>
          <w:tab w:val="left" w:pos="2043"/>
          <w:tab w:val="left" w:pos="2160"/>
          <w:tab w:val="right" w:leader="dot" w:pos="8640"/>
        </w:tabs>
        <w:ind w:firstLine="1620"/>
      </w:pPr>
      <w:r>
        <w:t>3.4</w:t>
      </w:r>
      <w:r>
        <w:tab/>
      </w:r>
      <w:r w:rsidRPr="00182BD3">
        <w:t>User’s Perspective</w:t>
      </w:r>
      <w:r>
        <w:tab/>
        <w:t>19</w:t>
      </w:r>
    </w:p>
    <w:p w14:paraId="3BDA93D1" w14:textId="0CD07394" w:rsidR="00367515" w:rsidRDefault="00367515" w:rsidP="00647907">
      <w:pPr>
        <w:tabs>
          <w:tab w:val="left" w:leader="dot" w:pos="360"/>
          <w:tab w:val="left" w:pos="720"/>
          <w:tab w:val="right" w:leader="dot" w:pos="8640"/>
        </w:tabs>
        <w:ind w:firstLine="0"/>
        <w:rPr>
          <w:lang w:eastAsia="ko-KR"/>
        </w:rPr>
      </w:pPr>
      <w:r>
        <w:rPr>
          <w:caps/>
        </w:rPr>
        <w:t xml:space="preserve">BIBLIOGRAPHY </w:t>
      </w:r>
      <w:r>
        <w:tab/>
      </w:r>
      <w:r w:rsidR="00EB3610">
        <w:t>21</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3E92F2C5" w:rsidR="00367515" w:rsidRDefault="005F4BCB" w:rsidP="00647907">
      <w:pPr>
        <w:keepLines/>
        <w:tabs>
          <w:tab w:val="left" w:pos="821"/>
          <w:tab w:val="right" w:leader="dot" w:pos="8640"/>
        </w:tabs>
        <w:spacing w:line="240" w:lineRule="auto"/>
        <w:ind w:left="360" w:firstLine="0"/>
      </w:pPr>
      <w:r>
        <w:t>3.</w:t>
      </w:r>
      <w:r w:rsidR="00182BD3">
        <w:t>1</w:t>
      </w:r>
      <w:r w:rsidR="00182BD3" w:rsidRPr="00182BD3">
        <w:t xml:space="preserve"> Messages and Chatbot Responses</w:t>
      </w:r>
      <w:r w:rsidR="00367515">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3BE451AB" w:rsidR="00367515" w:rsidRDefault="005F4BCB" w:rsidP="00647907">
      <w:pPr>
        <w:keepLines/>
        <w:tabs>
          <w:tab w:val="left" w:pos="821"/>
          <w:tab w:val="right" w:leader="dot" w:pos="8640"/>
        </w:tabs>
        <w:spacing w:line="240" w:lineRule="auto"/>
        <w:ind w:left="360" w:firstLine="0"/>
      </w:pPr>
      <w:r>
        <w:t>3.</w:t>
      </w:r>
      <w:r w:rsidR="00182BD3">
        <w:t>2</w:t>
      </w:r>
      <w:r w:rsidR="00182BD3" w:rsidRPr="00182BD3">
        <w:t xml:space="preserve"> Messages from Rosie AIML Chatbot</w:t>
      </w:r>
      <w:r w:rsidR="00367515">
        <w:tab/>
      </w:r>
      <w:r w:rsidR="00182BD3">
        <w:t>1</w:t>
      </w:r>
      <w:r w:rsidR="00E16798">
        <w:t>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643E9ACE" w:rsidR="00367515" w:rsidRDefault="00182BD3" w:rsidP="00647907">
      <w:pPr>
        <w:keepLines/>
        <w:tabs>
          <w:tab w:val="left" w:pos="821"/>
          <w:tab w:val="right" w:leader="dot" w:pos="8640"/>
        </w:tabs>
        <w:spacing w:line="240" w:lineRule="auto"/>
        <w:ind w:left="360" w:firstLine="0"/>
      </w:pPr>
      <w:r>
        <w:t>3.1</w:t>
      </w:r>
      <w:r w:rsidRPr="00182BD3">
        <w:t xml:space="preserve"> User Registration and Consent</w:t>
      </w:r>
      <w:r w:rsidR="00367515">
        <w:tab/>
      </w:r>
      <w:r>
        <w:t>16</w:t>
      </w:r>
    </w:p>
    <w:p w14:paraId="6D66830C" w14:textId="77777777" w:rsidR="00367515" w:rsidRDefault="00367515" w:rsidP="00647907">
      <w:pPr>
        <w:keepLines/>
        <w:tabs>
          <w:tab w:val="left" w:pos="821"/>
          <w:tab w:val="right" w:leader="dot" w:pos="8640"/>
        </w:tabs>
        <w:spacing w:line="240" w:lineRule="auto"/>
        <w:ind w:left="360" w:firstLine="0"/>
      </w:pPr>
    </w:p>
    <w:p w14:paraId="10BE5853" w14:textId="29BA5C86" w:rsidR="00367515" w:rsidRDefault="00182BD3" w:rsidP="00647907">
      <w:pPr>
        <w:keepLines/>
        <w:tabs>
          <w:tab w:val="left" w:pos="821"/>
          <w:tab w:val="right" w:leader="dot" w:pos="8640"/>
        </w:tabs>
        <w:spacing w:line="240" w:lineRule="auto"/>
        <w:ind w:left="360" w:firstLine="0"/>
      </w:pPr>
      <w:r>
        <w:t>3.2</w:t>
      </w:r>
      <w:r w:rsidRPr="00182BD3">
        <w:t xml:space="preserve"> Chat Interface</w:t>
      </w:r>
      <w:r w:rsidR="00367515">
        <w:tab/>
      </w:r>
      <w:r>
        <w:t>17</w:t>
      </w:r>
    </w:p>
    <w:p w14:paraId="5DF2F391" w14:textId="6D7C55F2" w:rsidR="00367515" w:rsidRDefault="00367515" w:rsidP="00647907">
      <w:pPr>
        <w:keepLines/>
        <w:tabs>
          <w:tab w:val="left" w:pos="821"/>
          <w:tab w:val="right" w:leader="dot" w:pos="8640"/>
        </w:tabs>
        <w:spacing w:line="240" w:lineRule="auto"/>
        <w:ind w:left="360" w:firstLine="0"/>
      </w:pP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B29C5D7" w:rsidR="0039792D" w:rsidRPr="00AA3BF4" w:rsidRDefault="0039792D" w:rsidP="00AA3BF4">
      <w:pPr>
        <w:ind w:firstLine="720"/>
        <w:jc w:val="both"/>
      </w:pPr>
      <w:r>
        <w:t xml:space="preserve">While performing this thesis,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5B9281C1"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t>BlenderBot</w:t>
      </w:r>
      <w:proofErr w:type="spellEnd"/>
      <w:r>
        <w:t xml:space="preserve"> were chosen for this task. The preliminary requirement for the bot to be used </w:t>
      </w:r>
      <w:r>
        <w:lastRenderedPageBreak/>
        <w:t>was that these bots must have a good contextual understanding and would being able to produce relevant sentences as a response that are used in a human like conversation.</w:t>
      </w:r>
    </w:p>
    <w:p w14:paraId="7B7B9D6C" w14:textId="40C8691A" w:rsidR="001C6B5E" w:rsidRDefault="001C6B5E" w:rsidP="001C6B5E">
      <w:pPr>
        <w:ind w:firstLine="720"/>
        <w:jc w:val="both"/>
      </w:pPr>
      <w:r>
        <w:t xml:space="preserve">A chat interaction framework was to be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7F2ACACF" w:rsidR="00367515" w:rsidRDefault="001C6B5E" w:rsidP="001C6B5E">
      <w:pPr>
        <w:ind w:firstLine="720"/>
        <w:jc w:val="both"/>
      </w:pPr>
      <w:r>
        <w:t xml:space="preserve">The data gathered would provide essential information that would help in analyzing and improving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39BF18CD"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555523">
            <w:instrText xml:space="preserve"> CITATION Wei66 \l 1033 </w:instrText>
          </w:r>
          <w:r w:rsidR="00555523">
            <w:fldChar w:fldCharType="separate"/>
          </w:r>
          <w:r w:rsidR="004F6433" w:rsidRPr="004F64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4F6433">
            <w:rPr>
              <w:noProof/>
            </w:rPr>
            <w:t xml:space="preserve"> </w:t>
          </w:r>
          <w:r w:rsidR="004F6433" w:rsidRPr="004F64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1796283"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4F6433" w:rsidRPr="004F64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75733D5F"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4F6433" w:rsidRPr="004F64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instrText xml:space="preserve"> CITATION Pan \l 1033 </w:instrText>
          </w:r>
          <w:r>
            <w:fldChar w:fldCharType="separate"/>
          </w:r>
          <w:r w:rsidR="004F6433">
            <w:rPr>
              <w:noProof/>
            </w:rPr>
            <w:t xml:space="preserve"> </w:t>
          </w:r>
          <w:r w:rsidR="004F6433" w:rsidRPr="004F6433">
            <w:rPr>
              <w:noProof/>
            </w:rPr>
            <w:t>[5]</w:t>
          </w:r>
          <w:r>
            <w:fldChar w:fldCharType="end"/>
          </w:r>
        </w:sdtContent>
      </w:sdt>
      <w:r>
        <w:t>, which is similar to the 1966 Eliza</w:t>
      </w:r>
      <w:sdt>
        <w:sdtPr>
          <w:id w:val="1473638376"/>
          <w:citation/>
        </w:sdtPr>
        <w:sdtEndPr/>
        <w:sdtContent>
          <w:r>
            <w:fldChar w:fldCharType="begin"/>
          </w:r>
          <w:r>
            <w:instrText xml:space="preserve"> CITATION Wei66 \l 1033 </w:instrText>
          </w:r>
          <w:r>
            <w:fldChar w:fldCharType="separate"/>
          </w:r>
          <w:r w:rsidR="004F6433">
            <w:rPr>
              <w:noProof/>
            </w:rPr>
            <w:t xml:space="preserve"> </w:t>
          </w:r>
          <w:r w:rsidR="004F6433" w:rsidRPr="004F6433">
            <w:rPr>
              <w:noProof/>
            </w:rPr>
            <w:t>[1]</w:t>
          </w:r>
          <w:r>
            <w:fldChar w:fldCharType="end"/>
          </w:r>
        </w:sdtContent>
      </w:sdt>
      <w:r>
        <w:t>.</w:t>
      </w:r>
    </w:p>
    <w:p w14:paraId="009AC6DC" w14:textId="5D53FCD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4F6433" w:rsidRPr="004F64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4F6433" w:rsidRPr="004F64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4F6433">
            <w:rPr>
              <w:noProof/>
            </w:rPr>
            <w:t xml:space="preserve"> </w:t>
          </w:r>
          <w:r w:rsidR="004F6433" w:rsidRPr="004F6433">
            <w:rPr>
              <w:noProof/>
            </w:rPr>
            <w:t>[8]</w:t>
          </w:r>
          <w:r w:rsidR="004F6433">
            <w:fldChar w:fldCharType="end"/>
          </w:r>
        </w:sdtContent>
      </w:sdt>
    </w:p>
    <w:p w14:paraId="4859DEFD" w14:textId="5BAC701D"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4F6433" w:rsidRPr="004F6433">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4F6433">
            <w:rPr>
              <w:noProof/>
            </w:rPr>
            <w:t xml:space="preserve"> </w:t>
          </w:r>
          <w:r w:rsidR="004F6433" w:rsidRPr="004F6433">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4F6433" w:rsidRPr="004F64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4F6433" w:rsidRPr="004F6433">
            <w:rPr>
              <w:noProof/>
            </w:rPr>
            <w:t>[12]</w:t>
          </w:r>
          <w:r w:rsidR="0003344C">
            <w:fldChar w:fldCharType="end"/>
          </w:r>
        </w:sdtContent>
      </w:sdt>
    </w:p>
    <w:p w14:paraId="1BBA666D" w14:textId="492EB691"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4F6433">
            <w:rPr>
              <w:noProof/>
            </w:rPr>
            <w:t xml:space="preserve"> </w:t>
          </w:r>
          <w:r w:rsidR="004F6433" w:rsidRPr="004F6433">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4F6433">
            <w:rPr>
              <w:noProof/>
            </w:rPr>
            <w:t xml:space="preserve"> </w:t>
          </w:r>
          <w:r w:rsidR="004F6433" w:rsidRPr="004F6433">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4F6433" w:rsidRPr="004F6433">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4F6433" w:rsidRPr="004F6433">
            <w:rPr>
              <w:noProof/>
            </w:rPr>
            <w:t>[16]</w:t>
          </w:r>
          <w:r>
            <w:fldChar w:fldCharType="end"/>
          </w:r>
        </w:sdtContent>
      </w:sdt>
      <w:r>
        <w:t xml:space="preserve"> However, being closed source and restricted access caused it difficult to obtain.</w:t>
      </w:r>
    </w:p>
    <w:p w14:paraId="7BBC9858" w14:textId="3CA0E253"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Pr>
              <w:noProof/>
            </w:rPr>
            <w:t xml:space="preserve"> </w:t>
          </w:r>
          <w:r w:rsidRPr="005D09A1">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Pr>
              <w:noProof/>
            </w:rPr>
            <w:t xml:space="preserve"> </w:t>
          </w:r>
          <w:r w:rsidRPr="005D09A1">
            <w:rPr>
              <w:noProof/>
            </w:rPr>
            <w:t>[2]</w:t>
          </w:r>
          <w:r>
            <w:fldChar w:fldCharType="end"/>
          </w:r>
        </w:sdtContent>
      </w:sdt>
    </w:p>
    <w:p w14:paraId="51E29AED" w14:textId="001B3CD8"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4F6433">
            <w:rPr>
              <w:noProof/>
            </w:rPr>
            <w:t xml:space="preserve"> </w:t>
          </w:r>
          <w:r w:rsidR="004F6433" w:rsidRPr="004F6433">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4F6433">
            <w:rPr>
              <w:noProof/>
            </w:rPr>
            <w:t xml:space="preserve"> </w:t>
          </w:r>
          <w:r w:rsidR="004F6433" w:rsidRPr="004F6433">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4F6433">
            <w:rPr>
              <w:noProof/>
            </w:rPr>
            <w:t xml:space="preserve"> </w:t>
          </w:r>
          <w:r w:rsidR="004F6433" w:rsidRPr="004F6433">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4F6433" w:rsidRPr="004F6433">
            <w:rPr>
              <w:noProof/>
            </w:rPr>
            <w:t>[17]</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4F6433">
            <w:rPr>
              <w:noProof/>
            </w:rPr>
            <w:t xml:space="preserve"> </w:t>
          </w:r>
          <w:r w:rsidR="004F6433" w:rsidRPr="004F6433">
            <w:rPr>
              <w:noProof/>
            </w:rPr>
            <w:t>[18]</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4F6433" w:rsidRPr="004F6433">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t>BlenderBot</w:t>
      </w:r>
      <w:proofErr w:type="spellEnd"/>
      <w:r>
        <w:t>.</w:t>
      </w:r>
      <w:sdt>
        <w:sdtPr>
          <w:id w:val="1035309566"/>
          <w:citation/>
        </w:sdtPr>
        <w:sdtEndPr/>
        <w:sdtContent>
          <w:r>
            <w:fldChar w:fldCharType="begin"/>
          </w:r>
          <w:r>
            <w:instrText xml:space="preserve"> CITATION Ste20 \l 1033 </w:instrText>
          </w:r>
          <w:r>
            <w:fldChar w:fldCharType="separate"/>
          </w:r>
          <w:r w:rsidR="004F6433">
            <w:rPr>
              <w:noProof/>
            </w:rPr>
            <w:t xml:space="preserve"> </w:t>
          </w:r>
          <w:r w:rsidR="004F6433" w:rsidRPr="004F6433">
            <w:rPr>
              <w:noProof/>
            </w:rPr>
            <w:t>[19]</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BED6773"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FD3BFA" w:rsidRPr="00FD3BFA">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1735EF2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2E39DE" w:rsidRPr="002E39DE">
            <w:rPr>
              <w:noProof/>
            </w:rPr>
            <w:t>[21]</w:t>
          </w:r>
          <w:r w:rsidR="002E39DE">
            <w:fldChar w:fldCharType="end"/>
          </w:r>
        </w:sdtContent>
      </w:sdt>
      <w:r w:rsidR="002E39DE">
        <w:t xml:space="preserve"> The major problem is defining a goal in open domain conversation and defining strategies to achieve that goal.</w:t>
      </w:r>
    </w:p>
    <w:p w14:paraId="78FC24A1" w14:textId="675C04D3"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Pr="009E27C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Pr="009E27C3">
            <w:rPr>
              <w:noProof/>
            </w:rPr>
            <w:t>[22]</w:t>
          </w:r>
          <w:r>
            <w:fldChar w:fldCharType="end"/>
          </w:r>
        </w:sdtContent>
      </w:sdt>
    </w:p>
    <w:p w14:paraId="5031F5C8" w14:textId="22A66B07"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p>
    <w:p w14:paraId="6564B8F1" w14:textId="71D965AA"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Pr="00A13147">
            <w:rPr>
              <w:noProof/>
            </w:rPr>
            <w:t>[24]</w:t>
          </w:r>
          <w:r>
            <w:fldChar w:fldCharType="end"/>
          </w:r>
        </w:sdtContent>
      </w:sdt>
    </w:p>
    <w:p w14:paraId="353FE8AD" w14:textId="528D6D4A"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Pr>
              <w:noProof/>
            </w:rPr>
            <w:t xml:space="preserve"> </w:t>
          </w:r>
          <w:r w:rsidRPr="00274056">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5D24AC" w:rsidRPr="005D24AC">
            <w:t xml:space="preserve"> [26]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5D24AC" w:rsidRPr="005D24AC">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EC01E3" w:rsidRPr="00EC01E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7661C35C"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Pr>
              <w:noProof/>
            </w:rPr>
            <w:t xml:space="preserve"> </w:t>
          </w:r>
          <w:r w:rsidRPr="00EC01E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7A1D0F">
            <w:rPr>
              <w:noProof/>
            </w:rPr>
            <w:t xml:space="preserve"> </w:t>
          </w:r>
          <w:r w:rsidR="007A1D0F" w:rsidRPr="007A1D0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3977E9">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65F44BE6"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71325584"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7C16092A" w:rsidR="009614D1" w:rsidRDefault="009614D1" w:rsidP="009614D1">
      <w:pPr>
        <w:pStyle w:val="Caption"/>
      </w:pPr>
      <w:r>
        <w:t>Table 3.</w:t>
      </w:r>
      <w:fldSimple w:instr=" SEQ Table_3. \* ARABIC ">
        <w:r>
          <w:rPr>
            <w:noProof/>
          </w:rPr>
          <w:t>1</w:t>
        </w:r>
      </w:fldSimple>
      <w:r>
        <w:t>.</w:t>
      </w:r>
      <w:r w:rsidRPr="00326D73">
        <w:t xml:space="preserve"> Messages and Chatbot Responses</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172726E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222DFAB2"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1A185810"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81E7F51"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440B0A4"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0CA894A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116812C5"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w:t>
            </w:r>
            <w:r w:rsidRPr="00647907">
              <w:rPr>
                <w:color w:val="000000"/>
              </w:rPr>
              <w:lastRenderedPageBreak/>
              <w:t>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4E739A6C" w:rsidR="007A4567" w:rsidRPr="00647907" w:rsidRDefault="007A4567" w:rsidP="00BF2549">
            <w:pPr>
              <w:spacing w:line="360" w:lineRule="auto"/>
              <w:ind w:firstLine="0"/>
              <w:contextualSpacing/>
            </w:pPr>
            <w:proofErr w:type="spellStart"/>
            <w:r w:rsidRPr="00647907">
              <w:rPr>
                <w:color w:val="000000"/>
              </w:rPr>
              <w:lastRenderedPageBreak/>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01C9F085" w:rsidR="009614D1" w:rsidRDefault="009614D1" w:rsidP="009614D1">
      <w:pPr>
        <w:pStyle w:val="Caption"/>
      </w:pPr>
      <w:r>
        <w:t>Table 3.</w:t>
      </w:r>
      <w:fldSimple w:instr=" SEQ Table_3. \* ARABIC ">
        <w:r>
          <w:rPr>
            <w:noProof/>
          </w:rPr>
          <w:t>2</w:t>
        </w:r>
      </w:fldSimple>
      <w:r>
        <w:t xml:space="preserve">. </w:t>
      </w:r>
      <w:r w:rsidRPr="00065E40">
        <w:t>Messages from Rosie AIML Chatbot</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lastRenderedPageBreak/>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163FABE" w:rsidR="007E20F0" w:rsidRPr="00BD338D"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34908CE0" w14:textId="2125FADC" w:rsidR="004D6A69" w:rsidRDefault="004D6A69" w:rsidP="00370244">
      <w:pPr>
        <w:pStyle w:val="Header"/>
        <w:ind w:firstLine="720"/>
        <w:jc w:val="both"/>
        <w:rPr>
          <w:bCs/>
        </w:rPr>
      </w:pPr>
      <w:r w:rsidRPr="007E20F0">
        <w:rPr>
          <w:bCs/>
        </w:rPr>
        <w:lastRenderedPageBreak/>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Pr>
          <w:bCs/>
        </w:rPr>
        <w:t>.</w:t>
      </w:r>
    </w:p>
    <w:p w14:paraId="1F79EBE4" w14:textId="7C1EB77C" w:rsidR="00370244" w:rsidRPr="007E20F0" w:rsidRDefault="00370244" w:rsidP="00BB2320">
      <w:pPr>
        <w:pStyle w:val="Heading4"/>
      </w:pPr>
      <w:r>
        <w:t>3.2.1</w:t>
      </w:r>
      <w:r>
        <w:tab/>
        <w:t xml:space="preserve">User </w:t>
      </w:r>
      <w:r w:rsidR="004D6A69">
        <w:t>Registration</w:t>
      </w:r>
    </w:p>
    <w:p w14:paraId="259D9EF3" w14:textId="5773EB8C" w:rsidR="007E20F0" w:rsidRDefault="007E20F0" w:rsidP="00BB2320">
      <w:pPr>
        <w:pStyle w:val="Header"/>
        <w:ind w:firstLine="720"/>
        <w:jc w:val="both"/>
        <w:rPr>
          <w:bCs/>
        </w:rPr>
      </w:pPr>
      <w:r w:rsidRPr="007E20F0">
        <w:rPr>
          <w:bCs/>
        </w:rPr>
        <w:t xml:space="preserve">The user registration </w:t>
      </w:r>
      <w:r w:rsidR="004D6A69">
        <w:rPr>
          <w:bCs/>
        </w:rPr>
        <w:t>is</w:t>
      </w:r>
      <w:r w:rsidRPr="007E20F0">
        <w:rPr>
          <w:bCs/>
        </w:rPr>
        <w:t xml:space="preserve"> based upon the user’s consent </w:t>
      </w:r>
      <w:r w:rsidR="004D6A69">
        <w:rPr>
          <w:bCs/>
        </w:rPr>
        <w:t xml:space="preserve">by accepting the </w:t>
      </w:r>
      <w:r w:rsidRPr="007E20F0">
        <w:rPr>
          <w:bCs/>
        </w:rPr>
        <w:t xml:space="preserve">informed consent form prior to signing up. </w:t>
      </w:r>
      <w:r w:rsidR="004D6A69">
        <w:rPr>
          <w:bCs/>
        </w:rPr>
        <w:t xml:space="preserve">While signing up, </w:t>
      </w:r>
      <w:r w:rsidRPr="007E20F0">
        <w:rPr>
          <w:bCs/>
        </w:rPr>
        <w:t xml:space="preserve">the users </w:t>
      </w:r>
      <w:r w:rsidR="004D6A69">
        <w:rPr>
          <w:bCs/>
        </w:rPr>
        <w:t xml:space="preserve">were provided to answer </w:t>
      </w:r>
      <w:r w:rsidRPr="007E20F0">
        <w:rPr>
          <w:bCs/>
        </w:rPr>
        <w:t>some general demographic questions that would provide an understanding of the</w:t>
      </w:r>
      <w:r w:rsidR="004D6A69">
        <w:rPr>
          <w:bCs/>
        </w:rPr>
        <w:t xml:space="preserve"> characteristics of the registered users</w:t>
      </w:r>
      <w:r w:rsidRPr="007E20F0">
        <w:rPr>
          <w:bCs/>
        </w:rPr>
        <w:t>.</w:t>
      </w:r>
      <w:r w:rsidR="004D6A69">
        <w:rPr>
          <w:bCs/>
        </w:rPr>
        <w:t xml:space="preserve"> The user’s identity will not be disclosed, but the users </w:t>
      </w:r>
      <w:r w:rsidR="00BB2320">
        <w:rPr>
          <w:bCs/>
        </w:rPr>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3B6DD2">
      <w:pPr>
        <w:pStyle w:val="Heading4"/>
        <w:tabs>
          <w:tab w:val="clear" w:pos="720"/>
        </w:tabs>
      </w:pPr>
      <w:r w:rsidRPr="00716885">
        <w:rPr>
          <w:b w:val="0"/>
          <w:noProof/>
        </w:rPr>
        <w:lastRenderedPageBreak/>
        <w:drawing>
          <wp:inline distT="0" distB="0" distL="0" distR="0" wp14:anchorId="6D42FA75" wp14:editId="22AE2A7A">
            <wp:extent cx="548640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486400" cy="3624580"/>
                    </a:xfrm>
                    <a:prstGeom prst="rect">
                      <a:avLst/>
                    </a:prstGeom>
                  </pic:spPr>
                </pic:pic>
              </a:graphicData>
            </a:graphic>
          </wp:inline>
        </w:drawing>
      </w:r>
    </w:p>
    <w:p w14:paraId="1314ED76" w14:textId="56B3A444" w:rsidR="003B6DD2" w:rsidRDefault="003B6DD2" w:rsidP="00BF2549">
      <w:pPr>
        <w:pStyle w:val="Caption"/>
      </w:pPr>
      <w:r>
        <w:t>Figure 3.</w:t>
      </w:r>
      <w:fldSimple w:instr=" SEQ Figure_3. \* ARABIC ">
        <w:r>
          <w:rPr>
            <w:noProof/>
          </w:rPr>
          <w:t>1</w:t>
        </w:r>
      </w:fldSimple>
      <w:r w:rsidR="00A75293">
        <w:t>.</w:t>
      </w:r>
      <w:r>
        <w:t xml:space="preserve"> User Registration and Consent</w:t>
      </w:r>
    </w:p>
    <w:p w14:paraId="2AE78601" w14:textId="3B17C0CB" w:rsidR="007E20F0" w:rsidRPr="007E20F0" w:rsidRDefault="00BB2320" w:rsidP="00BB2320">
      <w:pPr>
        <w:pStyle w:val="Heading4"/>
      </w:pPr>
      <w:r>
        <w:t>3.2.</w:t>
      </w:r>
      <w:r w:rsidR="009719D0">
        <w:t>2</w:t>
      </w:r>
      <w:r>
        <w:tab/>
      </w:r>
      <w:r w:rsidR="007E20F0" w:rsidRPr="007E20F0">
        <w:t>Chat Interface</w:t>
      </w:r>
    </w:p>
    <w:p w14:paraId="0F0C90E9" w14:textId="0A37994A" w:rsidR="007E20F0" w:rsidRDefault="007E20F0" w:rsidP="007E20F0">
      <w:pPr>
        <w:pStyle w:val="Header"/>
        <w:ind w:firstLine="720"/>
        <w:jc w:val="both"/>
        <w:rPr>
          <w:bCs/>
        </w:rPr>
      </w:pPr>
      <w:r w:rsidRPr="007E20F0">
        <w:rPr>
          <w:bCs/>
        </w:rPr>
        <w:t xml:space="preserve">The subjects </w:t>
      </w:r>
      <w:r w:rsidR="009719D0">
        <w:rPr>
          <w:bCs/>
        </w:rPr>
        <w:t>were</w:t>
      </w:r>
      <w:r w:rsidRPr="007E20F0">
        <w:rPr>
          <w:bCs/>
        </w:rPr>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rPr>
          <w:bCs/>
        </w:rPr>
        <w:t xml:space="preserve"> things</w:t>
      </w:r>
      <w:r w:rsidRPr="007E20F0">
        <w:rPr>
          <w:bCs/>
        </w:rPr>
        <w:t xml:space="preserve"> to talk about that may mutually interest the two users and the conversation can then branch or divert from the topic.</w:t>
      </w:r>
      <w:r w:rsidR="00A41666">
        <w:rPr>
          <w:bCs/>
        </w:rPr>
        <w:t xml:space="preserve"> </w:t>
      </w:r>
      <w:r w:rsidR="003B6DD2">
        <w:rPr>
          <w:bCs/>
        </w:rPr>
        <w:t>Figure 3.</w:t>
      </w:r>
      <w:r w:rsidR="00A41666">
        <w:rPr>
          <w:bCs/>
        </w:rPr>
        <w:t>2 shows the chat interface where two users are connected with each other.</w:t>
      </w:r>
    </w:p>
    <w:p w14:paraId="1D74F1BB" w14:textId="77777777" w:rsidR="003B6DD2" w:rsidRDefault="003B6DD2" w:rsidP="003B6DD2">
      <w:pPr>
        <w:pStyle w:val="Header"/>
        <w:keepNext/>
        <w:ind w:firstLine="0"/>
        <w:jc w:val="both"/>
      </w:pPr>
      <w:r w:rsidRPr="003B6DD2">
        <w:rPr>
          <w:bCs/>
          <w:noProof/>
        </w:rPr>
        <w:lastRenderedPageBreak/>
        <w:drawing>
          <wp:inline distT="0" distB="0" distL="0" distR="0" wp14:anchorId="4B33501C" wp14:editId="1545BCD3">
            <wp:extent cx="5486400" cy="5102225"/>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a:stretch>
                      <a:fillRect/>
                    </a:stretch>
                  </pic:blipFill>
                  <pic:spPr>
                    <a:xfrm>
                      <a:off x="0" y="0"/>
                      <a:ext cx="5486400" cy="5102225"/>
                    </a:xfrm>
                    <a:prstGeom prst="rect">
                      <a:avLst/>
                    </a:prstGeom>
                  </pic:spPr>
                </pic:pic>
              </a:graphicData>
            </a:graphic>
          </wp:inline>
        </w:drawing>
      </w:r>
    </w:p>
    <w:p w14:paraId="459AED74" w14:textId="3156BD7D" w:rsidR="003B6DD2" w:rsidRDefault="003B6DD2" w:rsidP="00BF2549">
      <w:pPr>
        <w:pStyle w:val="Caption"/>
        <w:rPr>
          <w:bCs/>
        </w:rPr>
      </w:pPr>
      <w:r>
        <w:t>Figure 3.</w:t>
      </w:r>
      <w:fldSimple w:instr=" SEQ Figure_3. \* ARABIC ">
        <w:r>
          <w:rPr>
            <w:noProof/>
          </w:rPr>
          <w:t>2</w:t>
        </w:r>
      </w:fldSimple>
      <w:r>
        <w:t>: Chat Interface</w:t>
      </w:r>
    </w:p>
    <w:p w14:paraId="5676F2DA" w14:textId="3A75EE19" w:rsidR="009719D0" w:rsidRDefault="007E20F0" w:rsidP="007E20F0">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p>
    <w:p w14:paraId="24A2419E" w14:textId="2E36EF02" w:rsidR="007E20F0" w:rsidRDefault="007E20F0" w:rsidP="007E20F0">
      <w:pPr>
        <w:pStyle w:val="Header"/>
        <w:ind w:firstLine="720"/>
        <w:jc w:val="both"/>
        <w:rPr>
          <w:bCs/>
        </w:rPr>
      </w:pPr>
      <w:r w:rsidRPr="007E20F0">
        <w:rPr>
          <w:bCs/>
        </w:rPr>
        <w:t>While the users are having conversations, there would be prompts to gather information about how the system is performing. These prompts would be simple yes / no questions</w:t>
      </w:r>
      <w:r w:rsidR="009719D0">
        <w:rPr>
          <w:bCs/>
        </w:rPr>
        <w:t xml:space="preserve"> such as</w:t>
      </w:r>
      <w:r w:rsidRPr="007E20F0">
        <w:rPr>
          <w:bCs/>
        </w:rPr>
        <w:t>:</w:t>
      </w:r>
    </w:p>
    <w:p w14:paraId="5EFC2EBE" w14:textId="77777777" w:rsidR="009719D0" w:rsidRDefault="009719D0" w:rsidP="00944E48">
      <w:pPr>
        <w:pStyle w:val="Header"/>
        <w:numPr>
          <w:ilvl w:val="0"/>
          <w:numId w:val="25"/>
        </w:numPr>
        <w:jc w:val="both"/>
        <w:rPr>
          <w:bCs/>
        </w:rPr>
      </w:pPr>
      <w:r w:rsidRPr="009719D0">
        <w:rPr>
          <w:bCs/>
        </w:rPr>
        <w:t>Whether the user used the chat advice from the suggestive feed (Yes / No)</w:t>
      </w:r>
    </w:p>
    <w:p w14:paraId="16C4EFD1" w14:textId="77777777" w:rsidR="009719D0" w:rsidRDefault="009719D0" w:rsidP="009719D0">
      <w:pPr>
        <w:pStyle w:val="Header"/>
        <w:numPr>
          <w:ilvl w:val="0"/>
          <w:numId w:val="25"/>
        </w:numPr>
        <w:jc w:val="both"/>
        <w:rPr>
          <w:bCs/>
        </w:rPr>
      </w:pPr>
      <w:r w:rsidRPr="009719D0">
        <w:rPr>
          <w:bCs/>
        </w:rPr>
        <w:lastRenderedPageBreak/>
        <w:t>Performance of the assistant suggestions (Good / Bad)</w:t>
      </w:r>
    </w:p>
    <w:p w14:paraId="4F81ACC8" w14:textId="0E2AB095" w:rsidR="009719D0" w:rsidRPr="009719D0" w:rsidRDefault="009719D0" w:rsidP="009719D0">
      <w:pPr>
        <w:pStyle w:val="Header"/>
        <w:numPr>
          <w:ilvl w:val="0"/>
          <w:numId w:val="25"/>
        </w:numPr>
        <w:jc w:val="both"/>
        <w:rPr>
          <w:bCs/>
        </w:rPr>
      </w:pPr>
      <w:r w:rsidRPr="009719D0">
        <w:rPr>
          <w:bCs/>
        </w:rPr>
        <w:t>Performance of the conversation that is going on (Good / Bad)</w:t>
      </w:r>
    </w:p>
    <w:p w14:paraId="560D157A" w14:textId="6CD2396B" w:rsidR="007E20F0" w:rsidRPr="007E20F0" w:rsidRDefault="009719D0" w:rsidP="009719D0">
      <w:pPr>
        <w:pStyle w:val="Heading4"/>
      </w:pPr>
      <w:r>
        <w:t>3.2.3</w:t>
      </w:r>
      <w:r>
        <w:tab/>
      </w:r>
      <w:r w:rsidR="007E20F0" w:rsidRPr="007E20F0">
        <w:t>Post-chat Questionnaire</w:t>
      </w:r>
    </w:p>
    <w:p w14:paraId="4EFDBE10" w14:textId="24B1F6A0" w:rsidR="007E20F0" w:rsidRDefault="009719D0" w:rsidP="009719D0">
      <w:pPr>
        <w:pStyle w:val="Header"/>
        <w:ind w:firstLine="720"/>
        <w:jc w:val="both"/>
        <w:rPr>
          <w:bCs/>
        </w:rPr>
      </w:pPr>
      <w:r>
        <w:rPr>
          <w:bCs/>
        </w:rPr>
        <w:t>For getting the accurate information about the system’s performance, the u</w:t>
      </w:r>
      <w:r w:rsidR="007E20F0" w:rsidRPr="007E20F0">
        <w:rPr>
          <w:bCs/>
        </w:rPr>
        <w:t xml:space="preserve">sers </w:t>
      </w:r>
      <w:r>
        <w:rPr>
          <w:bCs/>
        </w:rPr>
        <w:t>were</w:t>
      </w:r>
      <w:r w:rsidR="007E20F0" w:rsidRPr="007E20F0">
        <w:rPr>
          <w:bCs/>
        </w:rPr>
        <w:t xml:space="preserve"> asked to rate every conversation </w:t>
      </w:r>
      <w:r w:rsidR="005D4D47">
        <w:rPr>
          <w:bCs/>
        </w:rPr>
        <w:t>by answering</w:t>
      </w:r>
      <w:r w:rsidR="007E20F0" w:rsidRPr="007E20F0">
        <w:rPr>
          <w:bCs/>
        </w:rPr>
        <w:t xml:space="preserve"> a few questions about their experience. This is beneficial for understanding the linguistic parameters that are essential for achieving a successful conversation. </w:t>
      </w:r>
      <w:r w:rsidR="005D4D47">
        <w:rPr>
          <w:bCs/>
        </w:rPr>
        <w:t>Thereby helping to improve</w:t>
      </w:r>
      <w:r w:rsidR="007E20F0" w:rsidRPr="007E20F0">
        <w:rPr>
          <w:bCs/>
        </w:rPr>
        <w:t xml:space="preserve"> </w:t>
      </w:r>
      <w:proofErr w:type="spellStart"/>
      <w:r w:rsidR="007E20F0" w:rsidRPr="007E20F0">
        <w:rPr>
          <w:bCs/>
        </w:rPr>
        <w:t>AdvisorBot</w:t>
      </w:r>
      <w:proofErr w:type="spellEnd"/>
      <w:r w:rsidR="005D4D47">
        <w:rPr>
          <w:bCs/>
        </w:rPr>
        <w:t xml:space="preserve"> and conversation skills</w:t>
      </w:r>
      <w:r w:rsidR="007E20F0" w:rsidRPr="007E20F0">
        <w:rPr>
          <w:bCs/>
        </w:rPr>
        <w:t>.</w:t>
      </w:r>
      <w:r w:rsidR="005D4D47">
        <w:rPr>
          <w:bCs/>
        </w:rPr>
        <w:t xml:space="preserve"> The questions </w:t>
      </w:r>
      <w:proofErr w:type="gramStart"/>
      <w:r w:rsidR="005D4D47">
        <w:rPr>
          <w:bCs/>
        </w:rPr>
        <w:t>consists</w:t>
      </w:r>
      <w:proofErr w:type="gramEnd"/>
      <w:r w:rsidR="005D4D47">
        <w:rPr>
          <w:bCs/>
        </w:rPr>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lastRenderedPageBreak/>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55A255B8" w:rsidR="005D4D47" w:rsidRPr="00A41666" w:rsidRDefault="005D4D47" w:rsidP="00A41666">
      <w:pPr>
        <w:pStyle w:val="Header"/>
        <w:numPr>
          <w:ilvl w:val="1"/>
          <w:numId w:val="26"/>
        </w:numPr>
        <w:jc w:val="both"/>
        <w:rPr>
          <w:bCs/>
        </w:rPr>
      </w:pPr>
      <w:r w:rsidRPr="005D4D47">
        <w:rPr>
          <w:bCs/>
        </w:rPr>
        <w:t>Suggestions to improve the user experience.</w:t>
      </w:r>
    </w:p>
    <w:p w14:paraId="7CC2F8C2" w14:textId="29D9234F" w:rsidR="005D4D47" w:rsidRPr="005D4D47" w:rsidRDefault="00BD338D" w:rsidP="006C41AB">
      <w:pPr>
        <w:pStyle w:val="Heading3"/>
        <w:numPr>
          <w:ilvl w:val="1"/>
          <w:numId w:val="25"/>
        </w:numPr>
        <w:tabs>
          <w:tab w:val="clear" w:pos="720"/>
        </w:tabs>
        <w:ind w:left="720"/>
      </w:pPr>
      <w:r>
        <w:t>Data Gathering</w:t>
      </w:r>
      <w:r w:rsidR="005D4D47">
        <w:t xml:space="preserve"> and Data Privacy</w:t>
      </w:r>
    </w:p>
    <w:p w14:paraId="0B41A325" w14:textId="77777777" w:rsidR="005D4D47" w:rsidRPr="005D4D47" w:rsidRDefault="005D4D47" w:rsidP="005D4D47">
      <w:pPr>
        <w:ind w:firstLine="720"/>
        <w:jc w:val="both"/>
        <w:rPr>
          <w:bCs/>
        </w:rPr>
      </w:pPr>
      <w:r w:rsidRPr="005D4D47">
        <w:rPr>
          <w:bCs/>
        </w:rPr>
        <w:t xml:space="preserve">The data gathered from the subjects will be open sourced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0DAF20AB"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5E09F417"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64138FC4" w14:textId="24065B91" w:rsidR="00944E48" w:rsidRDefault="00944E48" w:rsidP="00944E48">
      <w:pPr>
        <w:pStyle w:val="Heading3"/>
        <w:numPr>
          <w:ilvl w:val="1"/>
          <w:numId w:val="25"/>
        </w:numPr>
        <w:tabs>
          <w:tab w:val="clear" w:pos="720"/>
        </w:tabs>
        <w:ind w:left="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33AD18F9" w:rsidR="00944E48" w:rsidRPr="00FE2DFB" w:rsidRDefault="00944E48" w:rsidP="00FE2DFB">
      <w:pPr>
        <w:ind w:firstLine="720"/>
        <w:jc w:val="both"/>
        <w:rPr>
          <w:bCs/>
        </w:rPr>
      </w:pPr>
      <w:r w:rsidRPr="00FE2DFB">
        <w:rPr>
          <w:bCs/>
        </w:rPr>
        <w:lastRenderedPageBreak/>
        <w:t xml:space="preserve">Some of the challenges that users </w:t>
      </w:r>
      <w:r w:rsidR="00FE2DFB">
        <w:rPr>
          <w:bCs/>
        </w:rPr>
        <w:t xml:space="preserve">encountered or could potentially encounter </w:t>
      </w:r>
      <w:proofErr w:type="gramStart"/>
      <w:r w:rsidR="00FE2DFB">
        <w:rPr>
          <w:bCs/>
        </w:rPr>
        <w:t>are</w:t>
      </w:r>
      <w:proofErr w:type="gramEnd"/>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14E8B2B2" w:rsidR="00C61472" w:rsidRDefault="00C61472">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154F29">
          <w:pPr>
            <w:pStyle w:val="Heading1"/>
            <w:spacing w:line="360" w:lineRule="auto"/>
          </w:pPr>
          <w:r>
            <w:t>Bibliography</w:t>
          </w:r>
        </w:p>
        <w:sdt>
          <w:sdtPr>
            <w:id w:val="111145805"/>
            <w:bibliography/>
          </w:sdtPr>
          <w:sdtEndPr/>
          <w:sdtContent>
            <w:p w14:paraId="605E5DBC" w14:textId="77777777" w:rsidR="00C61472" w:rsidRDefault="00C61472" w:rsidP="00154F29">
              <w:pPr>
                <w:spacing w:after="240" w:line="240" w:lineRule="auto"/>
                <w:ind w:firstLine="0"/>
                <w:contextualSpacing/>
                <w:rPr>
                  <w:noProof/>
                  <w:sz w:val="20"/>
                  <w:szCs w:val="20"/>
                  <w:lang w:eastAsia="en-US"/>
                </w:rPr>
              </w:pPr>
              <w:r>
                <w:fldChar w:fldCharType="begin"/>
              </w:r>
              <w:r>
                <w:instrText xml:space="preserve"> BIBLIOGRAPHY </w:instrText>
              </w:r>
              <w:r>
                <w:fldChar w:fldCharType="separate"/>
              </w:r>
            </w:p>
            <w:tbl>
              <w:tblPr>
                <w:tblW w:w="5000" w:type="pct"/>
                <w:tblCellSpacing w:w="15" w:type="dxa"/>
                <w:tblInd w:w="-484" w:type="dxa"/>
                <w:tblCellMar>
                  <w:top w:w="15" w:type="dxa"/>
                  <w:left w:w="15" w:type="dxa"/>
                  <w:bottom w:w="15" w:type="dxa"/>
                  <w:right w:w="15" w:type="dxa"/>
                </w:tblCellMar>
                <w:tblLook w:val="04A0" w:firstRow="1" w:lastRow="0" w:firstColumn="1" w:lastColumn="0" w:noHBand="0" w:noVBand="1"/>
              </w:tblPr>
              <w:tblGrid>
                <w:gridCol w:w="835"/>
                <w:gridCol w:w="7805"/>
              </w:tblGrid>
              <w:tr w:rsidR="00C61472" w14:paraId="40F1B5E1" w14:textId="77777777" w:rsidTr="00C61472">
                <w:trPr>
                  <w:divId w:val="754940235"/>
                  <w:tblCellSpacing w:w="15" w:type="dxa"/>
                </w:trPr>
                <w:tc>
                  <w:tcPr>
                    <w:tcW w:w="457" w:type="pct"/>
                    <w:hideMark/>
                  </w:tcPr>
                  <w:p w14:paraId="512E8704" w14:textId="2B43BAB4" w:rsidR="00C61472" w:rsidRDefault="00C61472" w:rsidP="00154F29">
                    <w:pPr>
                      <w:pStyle w:val="Bibliography"/>
                      <w:spacing w:after="240" w:line="240" w:lineRule="auto"/>
                      <w:contextualSpacing/>
                      <w:rPr>
                        <w:noProof/>
                      </w:rPr>
                    </w:pPr>
                    <w:r>
                      <w:rPr>
                        <w:noProof/>
                      </w:rPr>
                      <w:t xml:space="preserve">[1] </w:t>
                    </w:r>
                  </w:p>
                </w:tc>
                <w:tc>
                  <w:tcPr>
                    <w:tcW w:w="0" w:type="auto"/>
                    <w:hideMark/>
                  </w:tcPr>
                  <w:p w14:paraId="00FE9047" w14:textId="77777777" w:rsidR="00C61472" w:rsidRDefault="00C61472" w:rsidP="00154F29">
                    <w:pPr>
                      <w:pStyle w:val="Bibliography"/>
                      <w:spacing w:after="240" w:line="240" w:lineRule="auto"/>
                      <w:ind w:firstLine="0"/>
                      <w:contextualSpacing/>
                      <w:rPr>
                        <w:noProof/>
                      </w:rPr>
                    </w:pPr>
                    <w:r>
                      <w:rPr>
                        <w:noProof/>
                      </w:rPr>
                      <w:t xml:space="preserve">W. Joseph, "ELIZA—a computer program for the study of natural language communication between man and machine," </w:t>
                    </w:r>
                    <w:r>
                      <w:rPr>
                        <w:i/>
                        <w:iCs/>
                        <w:noProof/>
                      </w:rPr>
                      <w:t xml:space="preserve">Communications of the ACM, </w:t>
                    </w:r>
                    <w:r>
                      <w:rPr>
                        <w:noProof/>
                      </w:rPr>
                      <w:t xml:space="preserve">vol. 9, no. 1, pp. 36-45, 1966. </w:t>
                    </w:r>
                  </w:p>
                </w:tc>
              </w:tr>
              <w:tr w:rsidR="00C61472" w14:paraId="044B4BB4" w14:textId="77777777" w:rsidTr="00C61472">
                <w:trPr>
                  <w:divId w:val="754940235"/>
                  <w:tblCellSpacing w:w="15" w:type="dxa"/>
                </w:trPr>
                <w:tc>
                  <w:tcPr>
                    <w:tcW w:w="457" w:type="pct"/>
                    <w:hideMark/>
                  </w:tcPr>
                  <w:p w14:paraId="13DB5A86" w14:textId="77777777" w:rsidR="00C61472" w:rsidRDefault="00C61472" w:rsidP="00154F29">
                    <w:pPr>
                      <w:pStyle w:val="Bibliography"/>
                      <w:spacing w:after="240" w:line="240" w:lineRule="auto"/>
                      <w:contextualSpacing/>
                      <w:rPr>
                        <w:noProof/>
                      </w:rPr>
                    </w:pPr>
                    <w:r>
                      <w:rPr>
                        <w:noProof/>
                      </w:rPr>
                      <w:t xml:space="preserve">[2] </w:t>
                    </w:r>
                  </w:p>
                </w:tc>
                <w:tc>
                  <w:tcPr>
                    <w:tcW w:w="0" w:type="auto"/>
                    <w:hideMark/>
                  </w:tcPr>
                  <w:p w14:paraId="612C8731" w14:textId="77777777" w:rsidR="00C61472" w:rsidRDefault="00C61472" w:rsidP="00154F29">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C61472" w14:paraId="751C838E" w14:textId="77777777" w:rsidTr="00C61472">
                <w:trPr>
                  <w:divId w:val="754940235"/>
                  <w:tblCellSpacing w:w="15" w:type="dxa"/>
                </w:trPr>
                <w:tc>
                  <w:tcPr>
                    <w:tcW w:w="457" w:type="pct"/>
                    <w:hideMark/>
                  </w:tcPr>
                  <w:p w14:paraId="57A3F741" w14:textId="77777777" w:rsidR="00C61472" w:rsidRDefault="00C61472" w:rsidP="00154F29">
                    <w:pPr>
                      <w:pStyle w:val="Bibliography"/>
                      <w:spacing w:after="240" w:line="240" w:lineRule="auto"/>
                      <w:contextualSpacing/>
                      <w:rPr>
                        <w:noProof/>
                      </w:rPr>
                    </w:pPr>
                    <w:r>
                      <w:rPr>
                        <w:noProof/>
                      </w:rPr>
                      <w:t xml:space="preserve">[3] </w:t>
                    </w:r>
                  </w:p>
                </w:tc>
                <w:tc>
                  <w:tcPr>
                    <w:tcW w:w="0" w:type="auto"/>
                    <w:hideMark/>
                  </w:tcPr>
                  <w:p w14:paraId="485161AA" w14:textId="77777777" w:rsidR="00C61472" w:rsidRDefault="00C61472" w:rsidP="00154F29">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C61472" w14:paraId="0CF0134F" w14:textId="77777777" w:rsidTr="00C61472">
                <w:trPr>
                  <w:divId w:val="754940235"/>
                  <w:tblCellSpacing w:w="15" w:type="dxa"/>
                </w:trPr>
                <w:tc>
                  <w:tcPr>
                    <w:tcW w:w="457" w:type="pct"/>
                    <w:hideMark/>
                  </w:tcPr>
                  <w:p w14:paraId="61EFE5C1" w14:textId="77777777" w:rsidR="00C61472" w:rsidRDefault="00C61472" w:rsidP="00154F29">
                    <w:pPr>
                      <w:pStyle w:val="Bibliography"/>
                      <w:spacing w:after="240" w:line="240" w:lineRule="auto"/>
                      <w:contextualSpacing/>
                      <w:rPr>
                        <w:noProof/>
                      </w:rPr>
                    </w:pPr>
                    <w:r>
                      <w:rPr>
                        <w:noProof/>
                      </w:rPr>
                      <w:t xml:space="preserve">[4] </w:t>
                    </w:r>
                  </w:p>
                </w:tc>
                <w:tc>
                  <w:tcPr>
                    <w:tcW w:w="0" w:type="auto"/>
                    <w:hideMark/>
                  </w:tcPr>
                  <w:p w14:paraId="4B4E1107" w14:textId="77777777" w:rsidR="00C61472" w:rsidRDefault="00C61472" w:rsidP="00154F29">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C61472" w14:paraId="347BDC50" w14:textId="77777777" w:rsidTr="00C61472">
                <w:trPr>
                  <w:divId w:val="754940235"/>
                  <w:tblCellSpacing w:w="15" w:type="dxa"/>
                </w:trPr>
                <w:tc>
                  <w:tcPr>
                    <w:tcW w:w="457" w:type="pct"/>
                    <w:hideMark/>
                  </w:tcPr>
                  <w:p w14:paraId="71218866" w14:textId="77777777" w:rsidR="00C61472" w:rsidRDefault="00C61472" w:rsidP="00154F29">
                    <w:pPr>
                      <w:pStyle w:val="Bibliography"/>
                      <w:spacing w:after="240" w:line="240" w:lineRule="auto"/>
                      <w:contextualSpacing/>
                      <w:rPr>
                        <w:noProof/>
                      </w:rPr>
                    </w:pPr>
                    <w:r>
                      <w:rPr>
                        <w:noProof/>
                      </w:rPr>
                      <w:t xml:space="preserve">[5] </w:t>
                    </w:r>
                  </w:p>
                </w:tc>
                <w:tc>
                  <w:tcPr>
                    <w:tcW w:w="0" w:type="auto"/>
                    <w:hideMark/>
                  </w:tcPr>
                  <w:p w14:paraId="2E7AB4EE" w14:textId="77777777" w:rsidR="00C61472" w:rsidRDefault="00C61472" w:rsidP="00154F29">
                    <w:pPr>
                      <w:pStyle w:val="Bibliography"/>
                      <w:spacing w:after="240" w:line="240" w:lineRule="auto"/>
                      <w:ind w:firstLine="0"/>
                      <w:contextualSpacing/>
                      <w:rPr>
                        <w:noProof/>
                      </w:rPr>
                    </w:pPr>
                    <w:r>
                      <w:rPr>
                        <w:noProof/>
                      </w:rPr>
                      <w:t>Pandorabots, "Rosie (chatbot base)," Pandorabots, [Online]. Available: https://github.com/pandorabots/rosie.</w:t>
                    </w:r>
                  </w:p>
                </w:tc>
              </w:tr>
              <w:tr w:rsidR="00C61472" w14:paraId="2DD9CCAA" w14:textId="77777777" w:rsidTr="00C61472">
                <w:trPr>
                  <w:divId w:val="754940235"/>
                  <w:tblCellSpacing w:w="15" w:type="dxa"/>
                </w:trPr>
                <w:tc>
                  <w:tcPr>
                    <w:tcW w:w="457" w:type="pct"/>
                    <w:hideMark/>
                  </w:tcPr>
                  <w:p w14:paraId="0EBFB857" w14:textId="77777777" w:rsidR="00C61472" w:rsidRDefault="00C61472" w:rsidP="00154F29">
                    <w:pPr>
                      <w:pStyle w:val="Bibliography"/>
                      <w:spacing w:after="240" w:line="240" w:lineRule="auto"/>
                      <w:contextualSpacing/>
                      <w:rPr>
                        <w:noProof/>
                      </w:rPr>
                    </w:pPr>
                    <w:r>
                      <w:rPr>
                        <w:noProof/>
                      </w:rPr>
                      <w:t xml:space="preserve">[6] </w:t>
                    </w:r>
                  </w:p>
                </w:tc>
                <w:tc>
                  <w:tcPr>
                    <w:tcW w:w="0" w:type="auto"/>
                    <w:hideMark/>
                  </w:tcPr>
                  <w:p w14:paraId="6C0F9BD3" w14:textId="77777777" w:rsidR="00C61472" w:rsidRDefault="00C61472" w:rsidP="00154F29">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C61472" w14:paraId="17B42F0E" w14:textId="77777777" w:rsidTr="00C61472">
                <w:trPr>
                  <w:divId w:val="754940235"/>
                  <w:tblCellSpacing w:w="15" w:type="dxa"/>
                </w:trPr>
                <w:tc>
                  <w:tcPr>
                    <w:tcW w:w="457" w:type="pct"/>
                    <w:hideMark/>
                  </w:tcPr>
                  <w:p w14:paraId="178D5586" w14:textId="77777777" w:rsidR="00C61472" w:rsidRDefault="00C61472" w:rsidP="00154F29">
                    <w:pPr>
                      <w:pStyle w:val="Bibliography"/>
                      <w:spacing w:after="240" w:line="240" w:lineRule="auto"/>
                      <w:contextualSpacing/>
                      <w:rPr>
                        <w:noProof/>
                      </w:rPr>
                    </w:pPr>
                    <w:r>
                      <w:rPr>
                        <w:noProof/>
                      </w:rPr>
                      <w:t xml:space="preserve">[7] </w:t>
                    </w:r>
                  </w:p>
                </w:tc>
                <w:tc>
                  <w:tcPr>
                    <w:tcW w:w="0" w:type="auto"/>
                    <w:hideMark/>
                  </w:tcPr>
                  <w:p w14:paraId="2416BF43" w14:textId="77777777" w:rsidR="00C61472" w:rsidRDefault="00C61472" w:rsidP="00154F29">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C61472" w14:paraId="513BAE48" w14:textId="77777777" w:rsidTr="00C61472">
                <w:trPr>
                  <w:divId w:val="754940235"/>
                  <w:tblCellSpacing w:w="15" w:type="dxa"/>
                </w:trPr>
                <w:tc>
                  <w:tcPr>
                    <w:tcW w:w="457" w:type="pct"/>
                    <w:hideMark/>
                  </w:tcPr>
                  <w:p w14:paraId="767DEB06" w14:textId="77777777" w:rsidR="00C61472" w:rsidRDefault="00C61472" w:rsidP="00154F29">
                    <w:pPr>
                      <w:pStyle w:val="Bibliography"/>
                      <w:spacing w:after="240" w:line="240" w:lineRule="auto"/>
                      <w:contextualSpacing/>
                      <w:rPr>
                        <w:noProof/>
                      </w:rPr>
                    </w:pPr>
                    <w:r>
                      <w:rPr>
                        <w:noProof/>
                      </w:rPr>
                      <w:t xml:space="preserve">[8] </w:t>
                    </w:r>
                  </w:p>
                </w:tc>
                <w:tc>
                  <w:tcPr>
                    <w:tcW w:w="0" w:type="auto"/>
                    <w:hideMark/>
                  </w:tcPr>
                  <w:p w14:paraId="57AE3532" w14:textId="77777777" w:rsidR="00C61472" w:rsidRDefault="00C61472" w:rsidP="00154F29">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C61472" w14:paraId="4C5BFA48" w14:textId="77777777" w:rsidTr="00C61472">
                <w:trPr>
                  <w:divId w:val="754940235"/>
                  <w:tblCellSpacing w:w="15" w:type="dxa"/>
                </w:trPr>
                <w:tc>
                  <w:tcPr>
                    <w:tcW w:w="457" w:type="pct"/>
                    <w:hideMark/>
                  </w:tcPr>
                  <w:p w14:paraId="7999E84E" w14:textId="77777777" w:rsidR="00C61472" w:rsidRDefault="00C61472" w:rsidP="00154F29">
                    <w:pPr>
                      <w:pStyle w:val="Bibliography"/>
                      <w:spacing w:after="240" w:line="240" w:lineRule="auto"/>
                      <w:contextualSpacing/>
                      <w:rPr>
                        <w:noProof/>
                      </w:rPr>
                    </w:pPr>
                    <w:r>
                      <w:rPr>
                        <w:noProof/>
                      </w:rPr>
                      <w:t xml:space="preserve">[9] </w:t>
                    </w:r>
                  </w:p>
                </w:tc>
                <w:tc>
                  <w:tcPr>
                    <w:tcW w:w="0" w:type="auto"/>
                    <w:hideMark/>
                  </w:tcPr>
                  <w:p w14:paraId="2071E49C" w14:textId="77777777" w:rsidR="00C61472" w:rsidRDefault="00C61472" w:rsidP="00154F29">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C61472" w14:paraId="5ECC457C" w14:textId="77777777" w:rsidTr="00C61472">
                <w:trPr>
                  <w:divId w:val="754940235"/>
                  <w:tblCellSpacing w:w="15" w:type="dxa"/>
                </w:trPr>
                <w:tc>
                  <w:tcPr>
                    <w:tcW w:w="457" w:type="pct"/>
                    <w:hideMark/>
                  </w:tcPr>
                  <w:p w14:paraId="7F9D6C2D" w14:textId="77777777" w:rsidR="00C61472" w:rsidRDefault="00C61472" w:rsidP="00154F29">
                    <w:pPr>
                      <w:pStyle w:val="Bibliography"/>
                      <w:spacing w:after="240" w:line="240" w:lineRule="auto"/>
                      <w:contextualSpacing/>
                      <w:rPr>
                        <w:noProof/>
                      </w:rPr>
                    </w:pPr>
                    <w:r>
                      <w:rPr>
                        <w:noProof/>
                      </w:rPr>
                      <w:t xml:space="preserve">[10] </w:t>
                    </w:r>
                  </w:p>
                </w:tc>
                <w:tc>
                  <w:tcPr>
                    <w:tcW w:w="0" w:type="auto"/>
                    <w:hideMark/>
                  </w:tcPr>
                  <w:p w14:paraId="554BFA40" w14:textId="77777777" w:rsidR="00C61472" w:rsidRDefault="00C61472" w:rsidP="00154F29">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C61472" w14:paraId="0E13898B" w14:textId="77777777" w:rsidTr="00C61472">
                <w:trPr>
                  <w:divId w:val="754940235"/>
                  <w:tblCellSpacing w:w="15" w:type="dxa"/>
                </w:trPr>
                <w:tc>
                  <w:tcPr>
                    <w:tcW w:w="457" w:type="pct"/>
                    <w:hideMark/>
                  </w:tcPr>
                  <w:p w14:paraId="5D9296E3" w14:textId="77777777" w:rsidR="00C61472" w:rsidRDefault="00C61472" w:rsidP="00154F29">
                    <w:pPr>
                      <w:pStyle w:val="Bibliography"/>
                      <w:spacing w:after="240" w:line="240" w:lineRule="auto"/>
                      <w:contextualSpacing/>
                      <w:rPr>
                        <w:noProof/>
                      </w:rPr>
                    </w:pPr>
                    <w:r>
                      <w:rPr>
                        <w:noProof/>
                      </w:rPr>
                      <w:t xml:space="preserve">[11] </w:t>
                    </w:r>
                  </w:p>
                </w:tc>
                <w:tc>
                  <w:tcPr>
                    <w:tcW w:w="0" w:type="auto"/>
                    <w:hideMark/>
                  </w:tcPr>
                  <w:p w14:paraId="5BB3716F" w14:textId="77777777" w:rsidR="00C61472" w:rsidRDefault="00C61472" w:rsidP="00154F29">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C61472" w14:paraId="75D34A6E" w14:textId="77777777" w:rsidTr="00C61472">
                <w:trPr>
                  <w:divId w:val="754940235"/>
                  <w:tblCellSpacing w:w="15" w:type="dxa"/>
                </w:trPr>
                <w:tc>
                  <w:tcPr>
                    <w:tcW w:w="457" w:type="pct"/>
                    <w:hideMark/>
                  </w:tcPr>
                  <w:p w14:paraId="1E904149" w14:textId="77777777" w:rsidR="00C61472" w:rsidRDefault="00C61472" w:rsidP="00154F29">
                    <w:pPr>
                      <w:pStyle w:val="Bibliography"/>
                      <w:spacing w:after="240" w:line="240" w:lineRule="auto"/>
                      <w:contextualSpacing/>
                      <w:rPr>
                        <w:noProof/>
                      </w:rPr>
                    </w:pPr>
                    <w:r>
                      <w:rPr>
                        <w:noProof/>
                      </w:rPr>
                      <w:lastRenderedPageBreak/>
                      <w:t xml:space="preserve">[12] </w:t>
                    </w:r>
                  </w:p>
                </w:tc>
                <w:tc>
                  <w:tcPr>
                    <w:tcW w:w="0" w:type="auto"/>
                    <w:hideMark/>
                  </w:tcPr>
                  <w:p w14:paraId="1F25524E" w14:textId="77777777" w:rsidR="00C61472" w:rsidRDefault="00C61472" w:rsidP="00154F29">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C61472" w14:paraId="0D674E1F" w14:textId="77777777" w:rsidTr="00C61472">
                <w:trPr>
                  <w:divId w:val="754940235"/>
                  <w:tblCellSpacing w:w="15" w:type="dxa"/>
                </w:trPr>
                <w:tc>
                  <w:tcPr>
                    <w:tcW w:w="457" w:type="pct"/>
                    <w:hideMark/>
                  </w:tcPr>
                  <w:p w14:paraId="45DB64D5" w14:textId="77777777" w:rsidR="00C61472" w:rsidRDefault="00C61472" w:rsidP="00154F29">
                    <w:pPr>
                      <w:pStyle w:val="Bibliography"/>
                      <w:spacing w:after="240" w:line="240" w:lineRule="auto"/>
                      <w:contextualSpacing/>
                      <w:rPr>
                        <w:noProof/>
                      </w:rPr>
                    </w:pPr>
                    <w:r>
                      <w:rPr>
                        <w:noProof/>
                      </w:rPr>
                      <w:t xml:space="preserve">[13] </w:t>
                    </w:r>
                  </w:p>
                </w:tc>
                <w:tc>
                  <w:tcPr>
                    <w:tcW w:w="0" w:type="auto"/>
                    <w:hideMark/>
                  </w:tcPr>
                  <w:p w14:paraId="0CB8176C" w14:textId="77777777" w:rsidR="00C61472" w:rsidRDefault="00C61472" w:rsidP="00154F29">
                    <w:pPr>
                      <w:pStyle w:val="Bibliography"/>
                      <w:spacing w:after="240" w:line="240" w:lineRule="auto"/>
                      <w:ind w:firstLine="0"/>
                      <w:contextualSpacing/>
                      <w:rPr>
                        <w:noProof/>
                      </w:rPr>
                    </w:pPr>
                    <w:r>
                      <w:rPr>
                        <w:noProof/>
                      </w:rPr>
                      <w:t>Wikipedia, "Loebner Prize," [Online]. Available: https://en.wikipedia.org/wiki/Loebner_Prize.</w:t>
                    </w:r>
                  </w:p>
                </w:tc>
              </w:tr>
              <w:tr w:rsidR="00C61472" w14:paraId="78B23C8F" w14:textId="77777777" w:rsidTr="00C61472">
                <w:trPr>
                  <w:divId w:val="754940235"/>
                  <w:tblCellSpacing w:w="15" w:type="dxa"/>
                </w:trPr>
                <w:tc>
                  <w:tcPr>
                    <w:tcW w:w="457" w:type="pct"/>
                    <w:hideMark/>
                  </w:tcPr>
                  <w:p w14:paraId="4F2CC477" w14:textId="77777777" w:rsidR="00C61472" w:rsidRDefault="00C61472" w:rsidP="00154F29">
                    <w:pPr>
                      <w:pStyle w:val="Bibliography"/>
                      <w:spacing w:after="240" w:line="240" w:lineRule="auto"/>
                      <w:contextualSpacing/>
                      <w:rPr>
                        <w:noProof/>
                      </w:rPr>
                    </w:pPr>
                    <w:r>
                      <w:rPr>
                        <w:noProof/>
                      </w:rPr>
                      <w:t xml:space="preserve">[14] </w:t>
                    </w:r>
                  </w:p>
                </w:tc>
                <w:tc>
                  <w:tcPr>
                    <w:tcW w:w="0" w:type="auto"/>
                    <w:hideMark/>
                  </w:tcPr>
                  <w:p w14:paraId="0379F4D5" w14:textId="77777777" w:rsidR="00C61472" w:rsidRDefault="00C61472" w:rsidP="00154F29">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C61472" w14:paraId="3F601096" w14:textId="77777777" w:rsidTr="00C61472">
                <w:trPr>
                  <w:divId w:val="754940235"/>
                  <w:tblCellSpacing w:w="15" w:type="dxa"/>
                </w:trPr>
                <w:tc>
                  <w:tcPr>
                    <w:tcW w:w="457" w:type="pct"/>
                    <w:hideMark/>
                  </w:tcPr>
                  <w:p w14:paraId="68CA2817" w14:textId="77777777" w:rsidR="00C61472" w:rsidRDefault="00C61472" w:rsidP="00154F29">
                    <w:pPr>
                      <w:pStyle w:val="Bibliography"/>
                      <w:spacing w:after="240" w:line="240" w:lineRule="auto"/>
                      <w:contextualSpacing/>
                      <w:rPr>
                        <w:noProof/>
                      </w:rPr>
                    </w:pPr>
                    <w:r>
                      <w:rPr>
                        <w:noProof/>
                      </w:rPr>
                      <w:t xml:space="preserve">[15] </w:t>
                    </w:r>
                  </w:p>
                </w:tc>
                <w:tc>
                  <w:tcPr>
                    <w:tcW w:w="0" w:type="auto"/>
                    <w:hideMark/>
                  </w:tcPr>
                  <w:p w14:paraId="2E70FB29" w14:textId="77777777" w:rsidR="00C61472" w:rsidRDefault="00C61472" w:rsidP="00154F29">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C61472" w14:paraId="35C72166" w14:textId="77777777" w:rsidTr="00C61472">
                <w:trPr>
                  <w:divId w:val="754940235"/>
                  <w:tblCellSpacing w:w="15" w:type="dxa"/>
                </w:trPr>
                <w:tc>
                  <w:tcPr>
                    <w:tcW w:w="457" w:type="pct"/>
                    <w:hideMark/>
                  </w:tcPr>
                  <w:p w14:paraId="63692946" w14:textId="77777777" w:rsidR="00C61472" w:rsidRDefault="00C61472" w:rsidP="00154F29">
                    <w:pPr>
                      <w:pStyle w:val="Bibliography"/>
                      <w:spacing w:after="240" w:line="240" w:lineRule="auto"/>
                      <w:contextualSpacing/>
                      <w:rPr>
                        <w:noProof/>
                      </w:rPr>
                    </w:pPr>
                    <w:r>
                      <w:rPr>
                        <w:noProof/>
                      </w:rPr>
                      <w:t xml:space="preserve">[16] </w:t>
                    </w:r>
                  </w:p>
                </w:tc>
                <w:tc>
                  <w:tcPr>
                    <w:tcW w:w="0" w:type="auto"/>
                    <w:hideMark/>
                  </w:tcPr>
                  <w:p w14:paraId="54615A04" w14:textId="77777777" w:rsidR="00C61472" w:rsidRDefault="00C61472" w:rsidP="00154F29">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C61472" w14:paraId="0D844386" w14:textId="77777777" w:rsidTr="00C61472">
                <w:trPr>
                  <w:divId w:val="754940235"/>
                  <w:tblCellSpacing w:w="15" w:type="dxa"/>
                </w:trPr>
                <w:tc>
                  <w:tcPr>
                    <w:tcW w:w="457" w:type="pct"/>
                    <w:hideMark/>
                  </w:tcPr>
                  <w:p w14:paraId="335906A5" w14:textId="77777777" w:rsidR="00C61472" w:rsidRDefault="00C61472" w:rsidP="00154F29">
                    <w:pPr>
                      <w:pStyle w:val="Bibliography"/>
                      <w:spacing w:after="240" w:line="240" w:lineRule="auto"/>
                      <w:contextualSpacing/>
                      <w:rPr>
                        <w:noProof/>
                      </w:rPr>
                    </w:pPr>
                    <w:r>
                      <w:rPr>
                        <w:noProof/>
                      </w:rPr>
                      <w:t xml:space="preserve">[17] </w:t>
                    </w:r>
                  </w:p>
                </w:tc>
                <w:tc>
                  <w:tcPr>
                    <w:tcW w:w="0" w:type="auto"/>
                    <w:hideMark/>
                  </w:tcPr>
                  <w:p w14:paraId="7960B171" w14:textId="77777777" w:rsidR="00C61472" w:rsidRDefault="00C61472" w:rsidP="00154F29">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C61472" w14:paraId="5E529489" w14:textId="77777777" w:rsidTr="00C61472">
                <w:trPr>
                  <w:divId w:val="754940235"/>
                  <w:tblCellSpacing w:w="15" w:type="dxa"/>
                </w:trPr>
                <w:tc>
                  <w:tcPr>
                    <w:tcW w:w="457" w:type="pct"/>
                    <w:hideMark/>
                  </w:tcPr>
                  <w:p w14:paraId="261F2EBE" w14:textId="77777777" w:rsidR="00C61472" w:rsidRDefault="00C61472" w:rsidP="00154F29">
                    <w:pPr>
                      <w:pStyle w:val="Bibliography"/>
                      <w:spacing w:after="240" w:line="240" w:lineRule="auto"/>
                      <w:contextualSpacing/>
                      <w:rPr>
                        <w:noProof/>
                      </w:rPr>
                    </w:pPr>
                    <w:r>
                      <w:rPr>
                        <w:noProof/>
                      </w:rPr>
                      <w:t xml:space="preserve">[18] </w:t>
                    </w:r>
                  </w:p>
                </w:tc>
                <w:tc>
                  <w:tcPr>
                    <w:tcW w:w="0" w:type="auto"/>
                    <w:hideMark/>
                  </w:tcPr>
                  <w:p w14:paraId="1550F84E" w14:textId="77777777" w:rsidR="00C61472" w:rsidRDefault="00C61472" w:rsidP="00154F29">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C61472" w14:paraId="2B538994" w14:textId="77777777" w:rsidTr="00C61472">
                <w:trPr>
                  <w:divId w:val="754940235"/>
                  <w:tblCellSpacing w:w="15" w:type="dxa"/>
                </w:trPr>
                <w:tc>
                  <w:tcPr>
                    <w:tcW w:w="457" w:type="pct"/>
                    <w:hideMark/>
                  </w:tcPr>
                  <w:p w14:paraId="2119418F" w14:textId="77777777" w:rsidR="00C61472" w:rsidRDefault="00C61472" w:rsidP="00154F29">
                    <w:pPr>
                      <w:pStyle w:val="Bibliography"/>
                      <w:spacing w:after="240" w:line="240" w:lineRule="auto"/>
                      <w:contextualSpacing/>
                      <w:rPr>
                        <w:noProof/>
                      </w:rPr>
                    </w:pPr>
                    <w:r>
                      <w:rPr>
                        <w:noProof/>
                      </w:rPr>
                      <w:t xml:space="preserve">[19] </w:t>
                    </w:r>
                  </w:p>
                </w:tc>
                <w:tc>
                  <w:tcPr>
                    <w:tcW w:w="0" w:type="auto"/>
                    <w:hideMark/>
                  </w:tcPr>
                  <w:p w14:paraId="60F4D31A" w14:textId="77777777" w:rsidR="00C61472" w:rsidRDefault="00C61472" w:rsidP="00154F29">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C61472" w14:paraId="2249D288" w14:textId="77777777" w:rsidTr="00C61472">
                <w:trPr>
                  <w:divId w:val="754940235"/>
                  <w:tblCellSpacing w:w="15" w:type="dxa"/>
                </w:trPr>
                <w:tc>
                  <w:tcPr>
                    <w:tcW w:w="457" w:type="pct"/>
                    <w:hideMark/>
                  </w:tcPr>
                  <w:p w14:paraId="3ED1B347" w14:textId="77777777" w:rsidR="00C61472" w:rsidRDefault="00C61472" w:rsidP="00154F29">
                    <w:pPr>
                      <w:pStyle w:val="Bibliography"/>
                      <w:spacing w:after="240" w:line="240" w:lineRule="auto"/>
                      <w:contextualSpacing/>
                      <w:rPr>
                        <w:noProof/>
                      </w:rPr>
                    </w:pPr>
                    <w:r>
                      <w:rPr>
                        <w:noProof/>
                      </w:rPr>
                      <w:t xml:space="preserve">[20] </w:t>
                    </w:r>
                  </w:p>
                </w:tc>
                <w:tc>
                  <w:tcPr>
                    <w:tcW w:w="0" w:type="auto"/>
                    <w:hideMark/>
                  </w:tcPr>
                  <w:p w14:paraId="0DD793B2" w14:textId="77777777" w:rsidR="00C61472" w:rsidRDefault="00C61472" w:rsidP="00154F29">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C61472" w14:paraId="6D2DDE1F" w14:textId="77777777" w:rsidTr="00C61472">
                <w:trPr>
                  <w:divId w:val="754940235"/>
                  <w:tblCellSpacing w:w="15" w:type="dxa"/>
                </w:trPr>
                <w:tc>
                  <w:tcPr>
                    <w:tcW w:w="457" w:type="pct"/>
                    <w:hideMark/>
                  </w:tcPr>
                  <w:p w14:paraId="051E6E19" w14:textId="77777777" w:rsidR="00C61472" w:rsidRDefault="00C61472" w:rsidP="00154F29">
                    <w:pPr>
                      <w:pStyle w:val="Bibliography"/>
                      <w:spacing w:after="240" w:line="240" w:lineRule="auto"/>
                      <w:contextualSpacing/>
                      <w:rPr>
                        <w:noProof/>
                      </w:rPr>
                    </w:pPr>
                    <w:r>
                      <w:rPr>
                        <w:noProof/>
                      </w:rPr>
                      <w:t xml:space="preserve">[21] </w:t>
                    </w:r>
                  </w:p>
                </w:tc>
                <w:tc>
                  <w:tcPr>
                    <w:tcW w:w="0" w:type="auto"/>
                    <w:hideMark/>
                  </w:tcPr>
                  <w:p w14:paraId="7B725B84" w14:textId="77777777" w:rsidR="00C61472" w:rsidRDefault="00C61472" w:rsidP="00154F29">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C61472" w14:paraId="30DDB21C" w14:textId="77777777" w:rsidTr="00C61472">
                <w:trPr>
                  <w:divId w:val="754940235"/>
                  <w:tblCellSpacing w:w="15" w:type="dxa"/>
                </w:trPr>
                <w:tc>
                  <w:tcPr>
                    <w:tcW w:w="457" w:type="pct"/>
                    <w:hideMark/>
                  </w:tcPr>
                  <w:p w14:paraId="13AF3F2E" w14:textId="77777777" w:rsidR="00C61472" w:rsidRDefault="00C61472" w:rsidP="00154F29">
                    <w:pPr>
                      <w:pStyle w:val="Bibliography"/>
                      <w:spacing w:after="240" w:line="240" w:lineRule="auto"/>
                      <w:contextualSpacing/>
                      <w:rPr>
                        <w:noProof/>
                      </w:rPr>
                    </w:pPr>
                    <w:r>
                      <w:rPr>
                        <w:noProof/>
                      </w:rPr>
                      <w:lastRenderedPageBreak/>
                      <w:t xml:space="preserve">[22] </w:t>
                    </w:r>
                  </w:p>
                </w:tc>
                <w:tc>
                  <w:tcPr>
                    <w:tcW w:w="0" w:type="auto"/>
                    <w:hideMark/>
                  </w:tcPr>
                  <w:p w14:paraId="45177B30" w14:textId="77777777" w:rsidR="00C61472" w:rsidRDefault="00C61472" w:rsidP="00154F29">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C61472" w14:paraId="791030E2" w14:textId="77777777" w:rsidTr="00C61472">
                <w:trPr>
                  <w:divId w:val="754940235"/>
                  <w:tblCellSpacing w:w="15" w:type="dxa"/>
                </w:trPr>
                <w:tc>
                  <w:tcPr>
                    <w:tcW w:w="457" w:type="pct"/>
                    <w:hideMark/>
                  </w:tcPr>
                  <w:p w14:paraId="4406B590" w14:textId="77777777" w:rsidR="00C61472" w:rsidRDefault="00C61472" w:rsidP="00154F29">
                    <w:pPr>
                      <w:pStyle w:val="Bibliography"/>
                      <w:spacing w:after="240" w:line="240" w:lineRule="auto"/>
                      <w:contextualSpacing/>
                      <w:rPr>
                        <w:noProof/>
                      </w:rPr>
                    </w:pPr>
                    <w:r>
                      <w:rPr>
                        <w:noProof/>
                      </w:rPr>
                      <w:t xml:space="preserve">[23] </w:t>
                    </w:r>
                  </w:p>
                </w:tc>
                <w:tc>
                  <w:tcPr>
                    <w:tcW w:w="0" w:type="auto"/>
                    <w:hideMark/>
                  </w:tcPr>
                  <w:p w14:paraId="50702389" w14:textId="77777777" w:rsidR="00C61472" w:rsidRDefault="00C61472" w:rsidP="00154F29">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C61472" w14:paraId="0BE6D82A" w14:textId="77777777" w:rsidTr="00C61472">
                <w:trPr>
                  <w:divId w:val="754940235"/>
                  <w:tblCellSpacing w:w="15" w:type="dxa"/>
                </w:trPr>
                <w:tc>
                  <w:tcPr>
                    <w:tcW w:w="457" w:type="pct"/>
                    <w:hideMark/>
                  </w:tcPr>
                  <w:p w14:paraId="7D304070" w14:textId="77777777" w:rsidR="00C61472" w:rsidRDefault="00C61472" w:rsidP="00154F29">
                    <w:pPr>
                      <w:pStyle w:val="Bibliography"/>
                      <w:spacing w:after="240" w:line="240" w:lineRule="auto"/>
                      <w:contextualSpacing/>
                      <w:rPr>
                        <w:noProof/>
                      </w:rPr>
                    </w:pPr>
                    <w:r>
                      <w:rPr>
                        <w:noProof/>
                      </w:rPr>
                      <w:t xml:space="preserve">[24] </w:t>
                    </w:r>
                  </w:p>
                </w:tc>
                <w:tc>
                  <w:tcPr>
                    <w:tcW w:w="0" w:type="auto"/>
                    <w:hideMark/>
                  </w:tcPr>
                  <w:p w14:paraId="3F251015" w14:textId="77777777" w:rsidR="00C61472" w:rsidRDefault="00C61472" w:rsidP="00154F29">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C61472" w14:paraId="02416078" w14:textId="77777777" w:rsidTr="00C61472">
                <w:trPr>
                  <w:divId w:val="754940235"/>
                  <w:tblCellSpacing w:w="15" w:type="dxa"/>
                </w:trPr>
                <w:tc>
                  <w:tcPr>
                    <w:tcW w:w="457" w:type="pct"/>
                    <w:hideMark/>
                  </w:tcPr>
                  <w:p w14:paraId="31FF7144" w14:textId="77777777" w:rsidR="00C61472" w:rsidRDefault="00C61472" w:rsidP="00154F29">
                    <w:pPr>
                      <w:pStyle w:val="Bibliography"/>
                      <w:spacing w:after="240" w:line="240" w:lineRule="auto"/>
                      <w:contextualSpacing/>
                      <w:rPr>
                        <w:noProof/>
                      </w:rPr>
                    </w:pPr>
                    <w:r>
                      <w:rPr>
                        <w:noProof/>
                      </w:rPr>
                      <w:t xml:space="preserve">[25] </w:t>
                    </w:r>
                  </w:p>
                </w:tc>
                <w:tc>
                  <w:tcPr>
                    <w:tcW w:w="0" w:type="auto"/>
                    <w:hideMark/>
                  </w:tcPr>
                  <w:p w14:paraId="2FA90569" w14:textId="77777777" w:rsidR="00C61472" w:rsidRDefault="00C61472" w:rsidP="00154F29">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C61472" w14:paraId="0CADF3E3" w14:textId="77777777" w:rsidTr="00C61472">
                <w:trPr>
                  <w:divId w:val="754940235"/>
                  <w:tblCellSpacing w:w="15" w:type="dxa"/>
                </w:trPr>
                <w:tc>
                  <w:tcPr>
                    <w:tcW w:w="457" w:type="pct"/>
                    <w:hideMark/>
                  </w:tcPr>
                  <w:p w14:paraId="211E8E79" w14:textId="77777777" w:rsidR="00C61472" w:rsidRDefault="00C61472" w:rsidP="00154F29">
                    <w:pPr>
                      <w:pStyle w:val="Bibliography"/>
                      <w:spacing w:after="240" w:line="240" w:lineRule="auto"/>
                      <w:contextualSpacing/>
                      <w:rPr>
                        <w:noProof/>
                      </w:rPr>
                    </w:pPr>
                    <w:r>
                      <w:rPr>
                        <w:noProof/>
                      </w:rPr>
                      <w:t xml:space="preserve">[26] </w:t>
                    </w:r>
                  </w:p>
                </w:tc>
                <w:tc>
                  <w:tcPr>
                    <w:tcW w:w="0" w:type="auto"/>
                    <w:hideMark/>
                  </w:tcPr>
                  <w:p w14:paraId="2C4C7840" w14:textId="77777777" w:rsidR="00C61472" w:rsidRDefault="00C61472" w:rsidP="00154F29">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C61472" w14:paraId="7945B7AA" w14:textId="77777777" w:rsidTr="00C61472">
                <w:trPr>
                  <w:divId w:val="754940235"/>
                  <w:tblCellSpacing w:w="15" w:type="dxa"/>
                </w:trPr>
                <w:tc>
                  <w:tcPr>
                    <w:tcW w:w="457" w:type="pct"/>
                    <w:hideMark/>
                  </w:tcPr>
                  <w:p w14:paraId="08720DA1" w14:textId="77777777" w:rsidR="00C61472" w:rsidRDefault="00C61472" w:rsidP="00154F29">
                    <w:pPr>
                      <w:pStyle w:val="Bibliography"/>
                      <w:spacing w:after="240" w:line="240" w:lineRule="auto"/>
                      <w:contextualSpacing/>
                      <w:rPr>
                        <w:noProof/>
                      </w:rPr>
                    </w:pPr>
                    <w:r>
                      <w:rPr>
                        <w:noProof/>
                      </w:rPr>
                      <w:t xml:space="preserve">[27] </w:t>
                    </w:r>
                  </w:p>
                </w:tc>
                <w:tc>
                  <w:tcPr>
                    <w:tcW w:w="0" w:type="auto"/>
                    <w:hideMark/>
                  </w:tcPr>
                  <w:p w14:paraId="1A819BE1" w14:textId="77777777" w:rsidR="00C61472" w:rsidRDefault="00C61472" w:rsidP="00154F29">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C61472" w14:paraId="4D372FC8" w14:textId="77777777" w:rsidTr="00C61472">
                <w:trPr>
                  <w:divId w:val="754940235"/>
                  <w:tblCellSpacing w:w="15" w:type="dxa"/>
                </w:trPr>
                <w:tc>
                  <w:tcPr>
                    <w:tcW w:w="457" w:type="pct"/>
                    <w:hideMark/>
                  </w:tcPr>
                  <w:p w14:paraId="02A3E60E" w14:textId="77777777" w:rsidR="00C61472" w:rsidRDefault="00C61472" w:rsidP="00154F29">
                    <w:pPr>
                      <w:pStyle w:val="Bibliography"/>
                      <w:spacing w:after="240" w:line="240" w:lineRule="auto"/>
                      <w:contextualSpacing/>
                      <w:rPr>
                        <w:noProof/>
                      </w:rPr>
                    </w:pPr>
                    <w:r>
                      <w:rPr>
                        <w:noProof/>
                      </w:rPr>
                      <w:t xml:space="preserve">[28] </w:t>
                    </w:r>
                  </w:p>
                </w:tc>
                <w:tc>
                  <w:tcPr>
                    <w:tcW w:w="0" w:type="auto"/>
                    <w:hideMark/>
                  </w:tcPr>
                  <w:p w14:paraId="64BD4CC6" w14:textId="77777777" w:rsidR="00C61472" w:rsidRDefault="00C61472" w:rsidP="00154F29">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C61472" w14:paraId="23315ECD" w14:textId="77777777" w:rsidTr="00C61472">
                <w:trPr>
                  <w:divId w:val="754940235"/>
                  <w:tblCellSpacing w:w="15" w:type="dxa"/>
                </w:trPr>
                <w:tc>
                  <w:tcPr>
                    <w:tcW w:w="457" w:type="pct"/>
                    <w:hideMark/>
                  </w:tcPr>
                  <w:p w14:paraId="5930F30E" w14:textId="77777777" w:rsidR="00C61472" w:rsidRDefault="00C61472" w:rsidP="00154F29">
                    <w:pPr>
                      <w:pStyle w:val="Bibliography"/>
                      <w:spacing w:after="240" w:line="240" w:lineRule="auto"/>
                      <w:contextualSpacing/>
                      <w:rPr>
                        <w:noProof/>
                      </w:rPr>
                    </w:pPr>
                    <w:r>
                      <w:rPr>
                        <w:noProof/>
                      </w:rPr>
                      <w:t xml:space="preserve">[29] </w:t>
                    </w:r>
                  </w:p>
                </w:tc>
                <w:tc>
                  <w:tcPr>
                    <w:tcW w:w="0" w:type="auto"/>
                    <w:hideMark/>
                  </w:tcPr>
                  <w:p w14:paraId="45E95367" w14:textId="77777777" w:rsidR="00C61472" w:rsidRDefault="00C61472" w:rsidP="00154F29">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C61472" w14:paraId="43C8FDA5" w14:textId="77777777" w:rsidTr="00C61472">
                <w:trPr>
                  <w:divId w:val="754940235"/>
                  <w:tblCellSpacing w:w="15" w:type="dxa"/>
                </w:trPr>
                <w:tc>
                  <w:tcPr>
                    <w:tcW w:w="457" w:type="pct"/>
                    <w:hideMark/>
                  </w:tcPr>
                  <w:p w14:paraId="380EA3C8" w14:textId="77777777" w:rsidR="00C61472" w:rsidRDefault="00C61472" w:rsidP="00154F29">
                    <w:pPr>
                      <w:pStyle w:val="Bibliography"/>
                      <w:spacing w:after="240" w:line="240" w:lineRule="auto"/>
                      <w:contextualSpacing/>
                      <w:rPr>
                        <w:noProof/>
                      </w:rPr>
                    </w:pPr>
                    <w:r>
                      <w:rPr>
                        <w:noProof/>
                      </w:rPr>
                      <w:t xml:space="preserve">[30] </w:t>
                    </w:r>
                  </w:p>
                </w:tc>
                <w:tc>
                  <w:tcPr>
                    <w:tcW w:w="0" w:type="auto"/>
                    <w:hideMark/>
                  </w:tcPr>
                  <w:p w14:paraId="24AE0A2C" w14:textId="77777777" w:rsidR="00C61472" w:rsidRDefault="00C61472" w:rsidP="00154F29">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bl>
            <w:p w14:paraId="10B77D9C" w14:textId="77777777" w:rsidR="00C61472" w:rsidRDefault="00C61472" w:rsidP="00154F29">
              <w:pPr>
                <w:spacing w:after="240" w:line="240" w:lineRule="auto"/>
                <w:contextualSpacing/>
                <w:divId w:val="754940235"/>
                <w:rPr>
                  <w:rFonts w:eastAsia="Times New Roman"/>
                  <w:noProof/>
                </w:rPr>
              </w:pPr>
            </w:p>
            <w:p w14:paraId="5C395CD5" w14:textId="305C2A82" w:rsidR="00367515" w:rsidRDefault="00C61472" w:rsidP="00154F29">
              <w:pPr>
                <w:spacing w:after="240" w:line="240" w:lineRule="auto"/>
                <w:contextualSpacing/>
              </w:pPr>
              <w:r>
                <w:rPr>
                  <w:b/>
                  <w:bCs/>
                  <w:noProof/>
                </w:rPr>
                <w:fldChar w:fldCharType="end"/>
              </w:r>
            </w:p>
          </w:sdtContent>
        </w:sdt>
      </w:sdtContent>
    </w:sdt>
    <w:sectPr w:rsidR="00367515">
      <w:headerReference w:type="default" r:id="rId15"/>
      <w:footerReference w:type="default" r:id="rId1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41F6F" w14:textId="77777777" w:rsidR="00BC314A" w:rsidRDefault="00BC314A">
      <w:pPr>
        <w:spacing w:line="240" w:lineRule="auto"/>
      </w:pPr>
      <w:r>
        <w:separator/>
      </w:r>
    </w:p>
  </w:endnote>
  <w:endnote w:type="continuationSeparator" w:id="0">
    <w:p w14:paraId="55651100" w14:textId="77777777" w:rsidR="00BC314A" w:rsidRDefault="00BC3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944E48" w:rsidRDefault="00944E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944E48" w:rsidRDefault="00944E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944E48" w:rsidRDefault="00944E4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944E48" w:rsidRDefault="00944E4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944E48" w:rsidRDefault="00944E4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147E4" w14:textId="77777777" w:rsidR="00BC314A" w:rsidRDefault="00BC314A">
      <w:pPr>
        <w:spacing w:line="240" w:lineRule="auto"/>
      </w:pPr>
      <w:r>
        <w:separator/>
      </w:r>
    </w:p>
  </w:footnote>
  <w:footnote w:type="continuationSeparator" w:id="0">
    <w:p w14:paraId="659FCF36" w14:textId="77777777" w:rsidR="00BC314A" w:rsidRDefault="00BC31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944E48" w:rsidRDefault="00944E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944E48" w:rsidRDefault="00944E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944E48" w:rsidRDefault="00944E4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944E48" w:rsidRDefault="00944E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944E48" w:rsidRDefault="00944E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944E48" w:rsidRDefault="00944E4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F31F8"/>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3"/>
  </w:num>
  <w:num w:numId="4">
    <w:abstractNumId w:val="2"/>
  </w:num>
  <w:num w:numId="5">
    <w:abstractNumId w:val="16"/>
  </w:num>
  <w:num w:numId="6">
    <w:abstractNumId w:val="0"/>
  </w:num>
  <w:num w:numId="7">
    <w:abstractNumId w:val="18"/>
  </w:num>
  <w:num w:numId="8">
    <w:abstractNumId w:val="6"/>
  </w:num>
  <w:num w:numId="9">
    <w:abstractNumId w:val="3"/>
  </w:num>
  <w:num w:numId="10">
    <w:abstractNumId w:val="22"/>
  </w:num>
  <w:num w:numId="11">
    <w:abstractNumId w:val="7"/>
  </w:num>
  <w:num w:numId="12">
    <w:abstractNumId w:val="10"/>
  </w:num>
  <w:num w:numId="13">
    <w:abstractNumId w:val="11"/>
  </w:num>
  <w:num w:numId="14">
    <w:abstractNumId w:val="12"/>
  </w:num>
  <w:num w:numId="15">
    <w:abstractNumId w:val="5"/>
  </w:num>
  <w:num w:numId="16">
    <w:abstractNumId w:val="25"/>
  </w:num>
  <w:num w:numId="17">
    <w:abstractNumId w:val="21"/>
  </w:num>
  <w:num w:numId="18">
    <w:abstractNumId w:val="2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16"/>
  </w:num>
  <w:num w:numId="22">
    <w:abstractNumId w:val="16"/>
  </w:num>
  <w:num w:numId="23">
    <w:abstractNumId w:val="19"/>
    <w:lvlOverride w:ilvl="0">
      <w:lvl w:ilvl="0">
        <w:numFmt w:val="lowerLetter"/>
        <w:lvlText w:val="%1."/>
        <w:lvlJc w:val="left"/>
      </w:lvl>
    </w:lvlOverride>
  </w:num>
  <w:num w:numId="24">
    <w:abstractNumId w:val="14"/>
  </w:num>
  <w:num w:numId="25">
    <w:abstractNumId w:val="8"/>
  </w:num>
  <w:num w:numId="26">
    <w:abstractNumId w:val="9"/>
  </w:num>
  <w:num w:numId="27">
    <w:abstractNumId w:val="15"/>
  </w:num>
  <w:num w:numId="28">
    <w:abstractNumId w:val="1"/>
  </w:num>
  <w:num w:numId="29">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154F29"/>
    <w:rsid w:val="00182BD3"/>
    <w:rsid w:val="001C6B5E"/>
    <w:rsid w:val="00274056"/>
    <w:rsid w:val="002E39DE"/>
    <w:rsid w:val="00314B60"/>
    <w:rsid w:val="00366C48"/>
    <w:rsid w:val="00367515"/>
    <w:rsid w:val="00370244"/>
    <w:rsid w:val="0039792D"/>
    <w:rsid w:val="003B6DD2"/>
    <w:rsid w:val="00457110"/>
    <w:rsid w:val="004D6A69"/>
    <w:rsid w:val="004F6433"/>
    <w:rsid w:val="00555523"/>
    <w:rsid w:val="005962CC"/>
    <w:rsid w:val="005D09A1"/>
    <w:rsid w:val="005D24AC"/>
    <w:rsid w:val="005D4D47"/>
    <w:rsid w:val="005F4BCB"/>
    <w:rsid w:val="00647907"/>
    <w:rsid w:val="00661412"/>
    <w:rsid w:val="00684D72"/>
    <w:rsid w:val="006C41AB"/>
    <w:rsid w:val="00716885"/>
    <w:rsid w:val="00727F42"/>
    <w:rsid w:val="00777FCD"/>
    <w:rsid w:val="007A1D0F"/>
    <w:rsid w:val="007A4567"/>
    <w:rsid w:val="007E20F0"/>
    <w:rsid w:val="00822075"/>
    <w:rsid w:val="00865B85"/>
    <w:rsid w:val="0093336A"/>
    <w:rsid w:val="009449C8"/>
    <w:rsid w:val="00944E48"/>
    <w:rsid w:val="009614D1"/>
    <w:rsid w:val="00964D70"/>
    <w:rsid w:val="009719D0"/>
    <w:rsid w:val="009E27C3"/>
    <w:rsid w:val="00A13147"/>
    <w:rsid w:val="00A41666"/>
    <w:rsid w:val="00A66EE4"/>
    <w:rsid w:val="00A75293"/>
    <w:rsid w:val="00AA3BF4"/>
    <w:rsid w:val="00B64933"/>
    <w:rsid w:val="00B96689"/>
    <w:rsid w:val="00BB2320"/>
    <w:rsid w:val="00BC314A"/>
    <w:rsid w:val="00BD338D"/>
    <w:rsid w:val="00BF2549"/>
    <w:rsid w:val="00C10743"/>
    <w:rsid w:val="00C61472"/>
    <w:rsid w:val="00C7070C"/>
    <w:rsid w:val="00CE6B02"/>
    <w:rsid w:val="00E16798"/>
    <w:rsid w:val="00E505A1"/>
    <w:rsid w:val="00EB3610"/>
    <w:rsid w:val="00EC01E3"/>
    <w:rsid w:val="00EE6FA8"/>
    <w:rsid w:val="00F47E8B"/>
    <w:rsid w:val="00FA1639"/>
    <w:rsid w:val="00FB1478"/>
    <w:rsid w:val="00FD3BFA"/>
    <w:rsid w:val="00FE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BB2320"/>
    <w:pPr>
      <w:keepNext/>
      <w:tabs>
        <w:tab w:val="left" w:pos="720"/>
      </w:tabs>
      <w:spacing w:line="240" w:lineRule="auto"/>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BF2549"/>
    <w:pPr>
      <w:keepNext/>
      <w:spacing w:after="200" w:line="240" w:lineRule="auto"/>
      <w:ind w:firstLine="0"/>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s>
</file>

<file path=customXml/itemProps1.xml><?xml version="1.0" encoding="utf-8"?>
<ds:datastoreItem xmlns:ds="http://schemas.openxmlformats.org/officeDocument/2006/customXml" ds:itemID="{D4CBA159-76BA-C447-AAEE-25A4204B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20</TotalTime>
  <Pages>30</Pages>
  <Words>5347</Words>
  <Characters>30479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35755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14</cp:revision>
  <cp:lastPrinted>2002-11-06T06:33:00Z</cp:lastPrinted>
  <dcterms:created xsi:type="dcterms:W3CDTF">2021-03-11T22:29:00Z</dcterms:created>
  <dcterms:modified xsi:type="dcterms:W3CDTF">2021-03-15T04:23:00Z</dcterms:modified>
</cp:coreProperties>
</file>